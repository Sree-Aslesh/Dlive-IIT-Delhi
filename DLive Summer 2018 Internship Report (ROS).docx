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5F5" w:rsidRDefault="00187F5E" w:rsidP="00187F5E">
      <w:pPr>
        <w:ind w:left="7200" w:firstLine="720"/>
      </w:pPr>
      <w:r>
        <w:rPr>
          <w:noProof/>
          <w:lang w:val="en-IN" w:eastAsia="en-IN"/>
        </w:rPr>
        <mc:AlternateContent>
          <mc:Choice Requires="wps">
            <w:drawing>
              <wp:anchor distT="0" distB="0" distL="114300" distR="114300" simplePos="0" relativeHeight="251666432" behindDoc="0" locked="0" layoutInCell="1" allowOverlap="1" wp14:anchorId="09C7E993" wp14:editId="55587023">
                <wp:simplePos x="0" y="0"/>
                <wp:positionH relativeFrom="column">
                  <wp:posOffset>4749800</wp:posOffset>
                </wp:positionH>
                <wp:positionV relativeFrom="paragraph">
                  <wp:posOffset>-266700</wp:posOffset>
                </wp:positionV>
                <wp:extent cx="1682750" cy="1733550"/>
                <wp:effectExtent l="0" t="0" r="12700" b="19050"/>
                <wp:wrapNone/>
                <wp:docPr id="12" name="Text Box 12"/>
                <wp:cNvGraphicFramePr/>
                <a:graphic xmlns:a="http://schemas.openxmlformats.org/drawingml/2006/main">
                  <a:graphicData uri="http://schemas.microsoft.com/office/word/2010/wordprocessingShape">
                    <wps:wsp>
                      <wps:cNvSpPr txBox="1"/>
                      <wps:spPr>
                        <a:xfrm>
                          <a:off x="0" y="0"/>
                          <a:ext cx="1682750" cy="1733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A7A7F" w:rsidRDefault="001A7A7F">
                            <w:r>
                              <w:rPr>
                                <w:noProof/>
                                <w:lang w:val="en-IN" w:eastAsia="en-IN"/>
                              </w:rPr>
                              <w:drawing>
                                <wp:inline distT="0" distB="0" distL="0" distR="0" wp14:anchorId="2D5DA84E" wp14:editId="7D0E8702">
                                  <wp:extent cx="1493520" cy="149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ive.jpg"/>
                                          <pic:cNvPicPr/>
                                        </pic:nvPicPr>
                                        <pic:blipFill>
                                          <a:blip r:embed="rId10">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C7E993" id="_x0000_t202" coordsize="21600,21600" o:spt="202" path="m,l,21600r21600,l21600,xe">
                <v:stroke joinstyle="miter"/>
                <v:path gradientshapeok="t" o:connecttype="rect"/>
              </v:shapetype>
              <v:shape id="Text Box 12" o:spid="_x0000_s1026" type="#_x0000_t202" style="position:absolute;left:0;text-align:left;margin-left:374pt;margin-top:-21pt;width:132.5pt;height:13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" fillcolor="white [3201]" strokecolor="white [3212]" strokeweight=".5pt">
                <v:textbox>
                  <w:txbxContent>
                    <w:p w:rsidR="001A7A7F" w:rsidRDefault="001A7A7F">
                      <w:r>
                        <w:rPr>
                          <w:noProof/>
                          <w:lang w:val="en-IN" w:eastAsia="en-IN"/>
                        </w:rPr>
                        <w:drawing>
                          <wp:inline distT="0" distB="0" distL="0" distR="0" wp14:anchorId="2D5DA84E" wp14:editId="7D0E8702">
                            <wp:extent cx="1493520" cy="149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ive.jpg"/>
                                    <pic:cNvPicPr/>
                                  </pic:nvPicPr>
                                  <pic:blipFill>
                                    <a:blip r:embed="rId10">
                                      <a:extLst>
                                        <a:ext uri="{28A0092B-C50C-407E-A947-70E740481C1C}">
                                          <a14:useLocalDpi xmlns:a14="http://schemas.microsoft.com/office/drawing/2010/main" val="0"/>
                                        </a:ext>
                                      </a:extLst>
                                    </a:blip>
                                    <a:stretch>
                                      <a:fillRect/>
                                    </a:stretch>
                                  </pic:blipFill>
                                  <pic:spPr>
                                    <a:xfrm>
                                      <a:off x="0" y="0"/>
                                      <a:ext cx="1493520" cy="1493520"/>
                                    </a:xfrm>
                                    <a:prstGeom prst="rect">
                                      <a:avLst/>
                                    </a:prstGeom>
                                  </pic:spPr>
                                </pic:pic>
                              </a:graphicData>
                            </a:graphic>
                          </wp:inline>
                        </w:drawing>
                      </w:r>
                    </w:p>
                  </w:txbxContent>
                </v:textbox>
              </v:shape>
            </w:pict>
          </mc:Fallback>
        </mc:AlternateContent>
      </w: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-400050</wp:posOffset>
                </wp:positionV>
                <wp:extent cx="2165350" cy="1708150"/>
                <wp:effectExtent l="0" t="0" r="25400" b="25400"/>
                <wp:wrapNone/>
                <wp:docPr id="10" name="Text Box 10"/>
                <wp:cNvGraphicFramePr/>
                <a:graphic xmlns:a="http://schemas.openxmlformats.org/drawingml/2006/main">
                  <a:graphicData uri="http://schemas.microsoft.com/office/word/2010/wordprocessingShape">
                    <wps:wsp>
                      <wps:cNvSpPr txBox="1"/>
                      <wps:spPr>
                        <a:xfrm>
                          <a:off x="0" y="0"/>
                          <a:ext cx="2165350" cy="1708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A7A7F" w:rsidRDefault="001A7A7F">
                            <w:r>
                              <w:rPr>
                                <w:noProof/>
                                <w:lang w:val="en-IN" w:eastAsia="en-IN"/>
                              </w:rPr>
                              <w:drawing>
                                <wp:inline distT="0" distB="0" distL="0" distR="0">
                                  <wp:extent cx="1623695" cy="1610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t.png"/>
                                          <pic:cNvPicPr/>
                                        </pic:nvPicPr>
                                        <pic:blipFill>
                                          <a:blip r:embed="rId11">
                                            <a:extLst>
                                              <a:ext uri="{28A0092B-C50C-407E-A947-70E740481C1C}">
                                                <a14:useLocalDpi xmlns:a14="http://schemas.microsoft.com/office/drawing/2010/main" val="0"/>
                                              </a:ext>
                                            </a:extLst>
                                          </a:blip>
                                          <a:stretch>
                                            <a:fillRect/>
                                          </a:stretch>
                                        </pic:blipFill>
                                        <pic:spPr>
                                          <a:xfrm>
                                            <a:off x="0" y="0"/>
                                            <a:ext cx="1623695" cy="1610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7" type="#_x0000_t202" style="position:absolute;left:0;text-align:left;margin-left:-36pt;margin-top:-31.5pt;width:170.5pt;height:13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" fillcolor="white [3201]" strokecolor="white [3212]" strokeweight=".5pt">
                <v:textbox>
                  <w:txbxContent>
                    <w:p w:rsidR="001A7A7F" w:rsidRDefault="001A7A7F">
                      <w:r>
                        <w:rPr>
                          <w:noProof/>
                          <w:lang w:val="en-IN" w:eastAsia="en-IN"/>
                        </w:rPr>
                        <w:drawing>
                          <wp:inline distT="0" distB="0" distL="0" distR="0">
                            <wp:extent cx="1623695" cy="16103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t.png"/>
                                    <pic:cNvPicPr/>
                                  </pic:nvPicPr>
                                  <pic:blipFill>
                                    <a:blip r:embed="rId11">
                                      <a:extLst>
                                        <a:ext uri="{28A0092B-C50C-407E-A947-70E740481C1C}">
                                          <a14:useLocalDpi xmlns:a14="http://schemas.microsoft.com/office/drawing/2010/main" val="0"/>
                                        </a:ext>
                                      </a:extLst>
                                    </a:blip>
                                    <a:stretch>
                                      <a:fillRect/>
                                    </a:stretch>
                                  </pic:blipFill>
                                  <pic:spPr>
                                    <a:xfrm>
                                      <a:off x="0" y="0"/>
                                      <a:ext cx="1623695" cy="1610360"/>
                                    </a:xfrm>
                                    <a:prstGeom prst="rect">
                                      <a:avLst/>
                                    </a:prstGeom>
                                  </pic:spPr>
                                </pic:pic>
                              </a:graphicData>
                            </a:graphic>
                          </wp:inline>
                        </w:drawing>
                      </w:r>
                    </w:p>
                  </w:txbxContent>
                </v:textbox>
              </v:shape>
            </w:pict>
          </mc:Fallback>
        </mc:AlternateContent>
      </w: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-330200</wp:posOffset>
                </wp:positionH>
                <wp:positionV relativeFrom="paragraph">
                  <wp:posOffset>-304800</wp:posOffset>
                </wp:positionV>
                <wp:extent cx="1676400" cy="1454150"/>
                <wp:effectExtent l="0" t="0" r="19050" b="12700"/>
                <wp:wrapNone/>
                <wp:docPr id="9" name="Text Box 9"/>
                <wp:cNvGraphicFramePr/>
                <a:graphic xmlns:a="http://schemas.openxmlformats.org/drawingml/2006/main">
                  <a:graphicData uri="http://schemas.microsoft.com/office/word/2010/wordprocessingShape">
                    <wps:wsp>
                      <wps:cNvSpPr txBox="1"/>
                      <wps:spPr>
                        <a:xfrm>
                          <a:off x="0" y="0"/>
                          <a:ext cx="1676400" cy="14541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A7A7F" w:rsidRPr="00187F5E" w:rsidRDefault="001A7A7F">
                            <w:pPr>
                              <w:rPr>
                                <w:color w:val="FFFFFF" w:themeColor="background1"/>
                                <w14:textOutline w14:w="9525" w14:cap="rnd" w14:cmpd="sng" w14:algn="ctr">
                                  <w14:solidFill>
                                    <w14:schemeClr w14:val="bg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28" type="#_x0000_t202" style="position:absolute;left:0;text-align:left;margin-left:-26pt;margin-top:-24pt;width:132pt;height:1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" fillcolor="white [3201]" strokecolor="white [3212]" strokeweight=".5pt">
                <v:textbox>
                  <w:txbxContent>
                    <w:p w:rsidR="001A7A7F" w:rsidRPr="00187F5E" w:rsidRDefault="001A7A7F">
                      <w:pPr>
                        <w:rPr>
                          <w:color w:val="FFFFFF" w:themeColor="background1"/>
                          <w14:textOutline w14:w="9525" w14:cap="rnd" w14:cmpd="sng" w14:algn="ctr">
                            <w14:solidFill>
                              <w14:schemeClr w14:val="bg1"/>
                            </w14:solidFill>
                            <w14:prstDash w14:val="solid"/>
                            <w14:bevel/>
                          </w14:textOutline>
                        </w:rPr>
                      </w:pPr>
                    </w:p>
                  </w:txbxContent>
                </v:textbox>
              </v:shape>
            </w:pict>
          </mc:Fallback>
        </mc:AlternateContent>
      </w:r>
      <w:sdt>
        <w:sdtPr>
          <w:id w:val="-831605760"/>
          <w:docPartObj>
            <w:docPartGallery w:val="Cover Pages"/>
            <w:docPartUnique/>
          </w:docPartObj>
        </w:sdtPr>
        <w:sdtEndPr/>
        <w:sdtContent>
          <w:r w:rsidR="00A30C4A">
            <w:rPr>
              <w:noProof/>
              <w:lang w:val="en-IN" w:eastAsia="en-IN"/>
            </w:rPr>
            <mc:AlternateContent>
              <mc:Choice Requires="wps">
                <w:drawing>
                  <wp:anchor distT="0" distB="0" distL="114300" distR="114300" simplePos="0" relativeHeight="251662336" behindDoc="0" locked="0" layoutInCell="0" allowOverlap="1" wp14:anchorId="7934C1D7" wp14:editId="77FD4040">
                    <wp:simplePos x="0" y="0"/>
                    <wp:positionH relativeFrom="page">
                      <wp:align>center</wp:align>
                    </wp:positionH>
                    <wp:positionV relativeFrom="page">
                      <wp:align>center</wp:align>
                    </wp:positionV>
                    <wp:extent cx="7129145" cy="9435465"/>
                    <wp:effectExtent l="9525" t="9525" r="12065" b="10160"/>
                    <wp:wrapNone/>
                    <wp:docPr id="14" name="AutoShap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2D300D71" id="AutoShape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trugIAAL0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PJZra7oC&#10;AAC9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A30C4A">
            <w:rPr>
              <w:noProof/>
              <w:lang w:val="en-IN" w:eastAsia="en-IN"/>
            </w:rPr>
            <mc:AlternateContent>
              <mc:Choice Requires="wps">
                <w:drawing>
                  <wp:anchor distT="0" distB="0" distL="114300" distR="114300" simplePos="0" relativeHeight="251661312" behindDoc="0" locked="0" layoutInCell="0" allowOverlap="1" wp14:anchorId="4996CDDC" wp14:editId="39645F71">
                    <wp:simplePos x="0" y="0"/>
                    <wp:positionH relativeFrom="page">
                      <wp:align>center</wp:align>
                    </wp:positionH>
                    <mc:AlternateContent>
                      <mc:Choice Requires="wp14">
                        <wp:positionV relativeFrom="page">
                          <wp14:pctPosVOffset>25000</wp14:pctPosVOffset>
                        </wp:positionV>
                      </mc:Choice>
                      <mc:Fallback>
                        <wp:positionV relativeFrom="page">
                          <wp:posOffset>2514600</wp:posOffset>
                        </wp:positionV>
                      </mc:Fallback>
                    </mc:AlternateContent>
                    <wp:extent cx="7125970" cy="2205990"/>
                    <wp:effectExtent l="0" t="4445" r="1270" b="0"/>
                    <wp:wrapNone/>
                    <wp:docPr id="15"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1A7A7F">
                                  <w:trPr>
                                    <w:trHeight w:val="144"/>
                                    <w:jc w:val="center"/>
                                  </w:trPr>
                                  <w:tc>
                                    <w:tcPr>
                                      <w:tcW w:w="0" w:type="auto"/>
                                      <w:shd w:val="clear" w:color="auto" w:fill="F4B29B" w:themeFill="accent1" w:themeFillTint="66"/>
                                      <w:tcMar>
                                        <w:top w:w="0" w:type="dxa"/>
                                        <w:bottom w:w="0" w:type="dxa"/>
                                      </w:tcMar>
                                      <w:vAlign w:val="center"/>
                                    </w:tcPr>
                                    <w:p w:rsidR="001A7A7F" w:rsidRDefault="001A7A7F">
                                      <w:pPr>
                                        <w:pStyle w:val="NoSpacing"/>
                                        <w:rPr>
                                          <w:sz w:val="8"/>
                                          <w:szCs w:val="8"/>
                                        </w:rPr>
                                      </w:pPr>
                                    </w:p>
                                  </w:tc>
                                </w:tr>
                                <w:tr w:rsidR="001A7A7F">
                                  <w:trPr>
                                    <w:trHeight w:val="1440"/>
                                    <w:jc w:val="center"/>
                                  </w:trPr>
                                  <w:tc>
                                    <w:tcPr>
                                      <w:tcW w:w="0" w:type="auto"/>
                                      <w:shd w:val="clear" w:color="auto" w:fill="D34817" w:themeFill="accent1"/>
                                      <w:vAlign w:val="center"/>
                                    </w:tcPr>
                                    <w:p w:rsidR="001A7A7F" w:rsidRDefault="00595A4B" w:rsidP="001F7CE1">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FFFFF" w:themeColor="background1"/>
                                            <w:sz w:val="72"/>
                                            <w:szCs w:val="72"/>
                                          </w:rPr>
                                          <w:id w:val="-1094241371"/>
                                          <w:dataBinding w:prefixMappings="xmlns:ns0='http://schemas.openxmlformats.org/package/2006/metadata/core-properties' xmlns:ns1='http://purl.org/dc/elements/1.1/'" w:xpath="/ns0:coreProperties[1]/ns1:title[1]" w:storeItemID="{6C3C8BC8-F283-45AE-878A-BAB7291924A1}"/>
                                          <w:text/>
                                        </w:sdtPr>
                                        <w:sdtEndPr/>
                                        <w:sdtContent>
                                          <w:r w:rsidR="001A7A7F" w:rsidRPr="00187F5E">
                                            <w:rPr>
                                              <w:rFonts w:asciiTheme="majorHAnsi" w:eastAsiaTheme="majorEastAsia" w:hAnsiTheme="majorHAnsi" w:cstheme="majorBidi"/>
                                              <w:b/>
                                              <w:color w:val="FFFFFF" w:themeColor="background1"/>
                                              <w:sz w:val="72"/>
                                              <w:szCs w:val="72"/>
                                            </w:rPr>
                                            <w:t>ROS DLIVE SUMMER 2018</w:t>
                                          </w:r>
                                        </w:sdtContent>
                                      </w:sdt>
                                    </w:p>
                                  </w:tc>
                                </w:tr>
                                <w:tr w:rsidR="001A7A7F">
                                  <w:trPr>
                                    <w:trHeight w:val="144"/>
                                    <w:jc w:val="center"/>
                                  </w:trPr>
                                  <w:tc>
                                    <w:tcPr>
                                      <w:tcW w:w="0" w:type="auto"/>
                                      <w:shd w:val="clear" w:color="auto" w:fill="918485" w:themeFill="accent5"/>
                                      <w:tcMar>
                                        <w:top w:w="0" w:type="dxa"/>
                                        <w:bottom w:w="0" w:type="dxa"/>
                                      </w:tcMar>
                                      <w:vAlign w:val="center"/>
                                    </w:tcPr>
                                    <w:p w:rsidR="001A7A7F" w:rsidRDefault="001A7A7F">
                                      <w:pPr>
                                        <w:pStyle w:val="NoSpacing"/>
                                        <w:rPr>
                                          <w:sz w:val="8"/>
                                          <w:szCs w:val="8"/>
                                        </w:rPr>
                                      </w:pPr>
                                    </w:p>
                                  </w:tc>
                                </w:tr>
                                <w:tr w:rsidR="001A7A7F">
                                  <w:trPr>
                                    <w:trHeight w:val="720"/>
                                    <w:jc w:val="center"/>
                                  </w:trPr>
                                  <w:tc>
                                    <w:tcPr>
                                      <w:tcW w:w="0" w:type="auto"/>
                                      <w:vAlign w:val="bottom"/>
                                    </w:tcPr>
                                    <w:p w:rsidR="001A7A7F" w:rsidRPr="00187F5E" w:rsidRDefault="00595A4B" w:rsidP="001F7CE1">
                                      <w:pPr>
                                        <w:pStyle w:val="NoSpacing"/>
                                        <w:suppressOverlap/>
                                        <w:jc w:val="center"/>
                                        <w:rPr>
                                          <w:rFonts w:asciiTheme="majorHAnsi" w:eastAsiaTheme="majorEastAsia" w:hAnsiTheme="majorHAnsi" w:cstheme="majorBidi"/>
                                          <w:b/>
                                          <w:i/>
                                          <w:iCs/>
                                          <w:sz w:val="36"/>
                                          <w:szCs w:val="36"/>
                                        </w:rPr>
                                      </w:pPr>
                                      <w:sdt>
                                        <w:sdtPr>
                                          <w:rPr>
                                            <w:b/>
                                            <w:sz w:val="36"/>
                                            <w:szCs w:val="36"/>
                                          </w:rPr>
                                          <w:id w:val="-1781176114"/>
                                          <w:dataBinding w:prefixMappings="xmlns:ns0='http://schemas.openxmlformats.org/package/2006/metadata/core-properties' xmlns:ns1='http://purl.org/dc/elements/1.1/'" w:xpath="/ns0:coreProperties[1]/ns1:subject[1]" w:storeItemID="{6C3C8BC8-F283-45AE-878A-BAB7291924A1}"/>
                                          <w:text/>
                                        </w:sdtPr>
                                        <w:sdtEndPr/>
                                        <w:sdtContent>
                                          <w:r w:rsidR="001A7A7F" w:rsidRPr="00187F5E">
                                            <w:rPr>
                                              <w:b/>
                                              <w:sz w:val="36"/>
                                              <w:szCs w:val="36"/>
                                            </w:rPr>
                                            <w:t>INTERNSHIP REPORT</w:t>
                                          </w:r>
                                        </w:sdtContent>
                                      </w:sdt>
                                    </w:p>
                                  </w:tc>
                                </w:tr>
                              </w:tbl>
                              <w:p w:rsidR="001A7A7F" w:rsidRDefault="001A7A7F"/>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w14:anchorId="4996CDDC" id="Rectangle 619" o:spid="_x0000_s1029" style="position:absolute;left:0;text-align:left;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1237"/>
                          </w:tblGrid>
                          <w:tr w:rsidR="001A7A7F">
                            <w:trPr>
                              <w:trHeight w:val="144"/>
                              <w:jc w:val="center"/>
                            </w:trPr>
                            <w:tc>
                              <w:tcPr>
                                <w:tcW w:w="0" w:type="auto"/>
                                <w:shd w:val="clear" w:color="auto" w:fill="F4B29B" w:themeFill="accent1" w:themeFillTint="66"/>
                                <w:tcMar>
                                  <w:top w:w="0" w:type="dxa"/>
                                  <w:bottom w:w="0" w:type="dxa"/>
                                </w:tcMar>
                                <w:vAlign w:val="center"/>
                              </w:tcPr>
                              <w:p w:rsidR="001A7A7F" w:rsidRDefault="001A7A7F">
                                <w:pPr>
                                  <w:pStyle w:val="NoSpacing"/>
                                  <w:rPr>
                                    <w:sz w:val="8"/>
                                    <w:szCs w:val="8"/>
                                  </w:rPr>
                                </w:pPr>
                              </w:p>
                            </w:tc>
                          </w:tr>
                          <w:tr w:rsidR="001A7A7F">
                            <w:trPr>
                              <w:trHeight w:val="1440"/>
                              <w:jc w:val="center"/>
                            </w:trPr>
                            <w:tc>
                              <w:tcPr>
                                <w:tcW w:w="0" w:type="auto"/>
                                <w:shd w:val="clear" w:color="auto" w:fill="D34817" w:themeFill="accent1"/>
                                <w:vAlign w:val="center"/>
                              </w:tcPr>
                              <w:p w:rsidR="001A7A7F" w:rsidRDefault="00595A4B" w:rsidP="001F7CE1">
                                <w:pPr>
                                  <w:pStyle w:val="NoSpacing"/>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b/>
                                      <w:color w:val="FFFFFF" w:themeColor="background1"/>
                                      <w:sz w:val="72"/>
                                      <w:szCs w:val="72"/>
                                    </w:rPr>
                                    <w:id w:val="-1094241371"/>
                                    <w:dataBinding w:prefixMappings="xmlns:ns0='http://schemas.openxmlformats.org/package/2006/metadata/core-properties' xmlns:ns1='http://purl.org/dc/elements/1.1/'" w:xpath="/ns0:coreProperties[1]/ns1:title[1]" w:storeItemID="{6C3C8BC8-F283-45AE-878A-BAB7291924A1}"/>
                                    <w:text/>
                                  </w:sdtPr>
                                  <w:sdtEndPr/>
                                  <w:sdtContent>
                                    <w:r w:rsidR="001A7A7F" w:rsidRPr="00187F5E">
                                      <w:rPr>
                                        <w:rFonts w:asciiTheme="majorHAnsi" w:eastAsiaTheme="majorEastAsia" w:hAnsiTheme="majorHAnsi" w:cstheme="majorBidi"/>
                                        <w:b/>
                                        <w:color w:val="FFFFFF" w:themeColor="background1"/>
                                        <w:sz w:val="72"/>
                                        <w:szCs w:val="72"/>
                                      </w:rPr>
                                      <w:t>ROS DLIVE SUMMER 2018</w:t>
                                    </w:r>
                                  </w:sdtContent>
                                </w:sdt>
                              </w:p>
                            </w:tc>
                          </w:tr>
                          <w:tr w:rsidR="001A7A7F">
                            <w:trPr>
                              <w:trHeight w:val="144"/>
                              <w:jc w:val="center"/>
                            </w:trPr>
                            <w:tc>
                              <w:tcPr>
                                <w:tcW w:w="0" w:type="auto"/>
                                <w:shd w:val="clear" w:color="auto" w:fill="918485" w:themeFill="accent5"/>
                                <w:tcMar>
                                  <w:top w:w="0" w:type="dxa"/>
                                  <w:bottom w:w="0" w:type="dxa"/>
                                </w:tcMar>
                                <w:vAlign w:val="center"/>
                              </w:tcPr>
                              <w:p w:rsidR="001A7A7F" w:rsidRDefault="001A7A7F">
                                <w:pPr>
                                  <w:pStyle w:val="NoSpacing"/>
                                  <w:rPr>
                                    <w:sz w:val="8"/>
                                    <w:szCs w:val="8"/>
                                  </w:rPr>
                                </w:pPr>
                              </w:p>
                            </w:tc>
                          </w:tr>
                          <w:tr w:rsidR="001A7A7F">
                            <w:trPr>
                              <w:trHeight w:val="720"/>
                              <w:jc w:val="center"/>
                            </w:trPr>
                            <w:tc>
                              <w:tcPr>
                                <w:tcW w:w="0" w:type="auto"/>
                                <w:vAlign w:val="bottom"/>
                              </w:tcPr>
                              <w:p w:rsidR="001A7A7F" w:rsidRPr="00187F5E" w:rsidRDefault="00595A4B" w:rsidP="001F7CE1">
                                <w:pPr>
                                  <w:pStyle w:val="NoSpacing"/>
                                  <w:suppressOverlap/>
                                  <w:jc w:val="center"/>
                                  <w:rPr>
                                    <w:rFonts w:asciiTheme="majorHAnsi" w:eastAsiaTheme="majorEastAsia" w:hAnsiTheme="majorHAnsi" w:cstheme="majorBidi"/>
                                    <w:b/>
                                    <w:i/>
                                    <w:iCs/>
                                    <w:sz w:val="36"/>
                                    <w:szCs w:val="36"/>
                                  </w:rPr>
                                </w:pPr>
                                <w:sdt>
                                  <w:sdtPr>
                                    <w:rPr>
                                      <w:b/>
                                      <w:sz w:val="36"/>
                                      <w:szCs w:val="36"/>
                                    </w:rPr>
                                    <w:id w:val="-1781176114"/>
                                    <w:dataBinding w:prefixMappings="xmlns:ns0='http://schemas.openxmlformats.org/package/2006/metadata/core-properties' xmlns:ns1='http://purl.org/dc/elements/1.1/'" w:xpath="/ns0:coreProperties[1]/ns1:subject[1]" w:storeItemID="{6C3C8BC8-F283-45AE-878A-BAB7291924A1}"/>
                                    <w:text/>
                                  </w:sdtPr>
                                  <w:sdtEndPr/>
                                  <w:sdtContent>
                                    <w:r w:rsidR="001A7A7F" w:rsidRPr="00187F5E">
                                      <w:rPr>
                                        <w:b/>
                                        <w:sz w:val="36"/>
                                        <w:szCs w:val="36"/>
                                      </w:rPr>
                                      <w:t>INTERNSHIP REPORT</w:t>
                                    </w:r>
                                  </w:sdtContent>
                                </w:sdt>
                              </w:p>
                            </w:tc>
                          </w:tr>
                        </w:tbl>
                        <w:p w:rsidR="001A7A7F" w:rsidRDefault="001A7A7F"/>
                      </w:txbxContent>
                    </v:textbox>
                    <w10:wrap anchorx="page" anchory="page"/>
                  </v:rect>
                </w:pict>
              </mc:Fallback>
            </mc:AlternateContent>
          </w:r>
          <w:r w:rsidR="00A30C4A">
            <w:rPr>
              <w:noProof/>
              <w:lang w:val="en-IN" w:eastAsia="en-IN"/>
            </w:rPr>
            <mc:AlternateContent>
              <mc:Choice Requires="wps">
                <w:drawing>
                  <wp:anchor distT="0" distB="0" distL="114300" distR="114300" simplePos="0" relativeHeight="251660288" behindDoc="0" locked="0" layoutInCell="0" allowOverlap="1" wp14:anchorId="5AAE48D1" wp14:editId="6B2C60CD">
                    <wp:simplePos x="0" y="0"/>
                    <wp:positionH relativeFrom="margin">
                      <wp:align>center</wp:align>
                    </wp:positionH>
                    <mc:AlternateContent>
                      <mc:Choice Requires="wp14">
                        <wp:positionV relativeFrom="margin">
                          <wp14:pctPosVOffset>80000</wp14:pctPosVOffset>
                        </wp:positionV>
                      </mc:Choice>
                      <mc:Fallback>
                        <wp:positionV relativeFrom="page">
                          <wp:posOffset>7498080</wp:posOffset>
                        </wp:positionV>
                      </mc:Fallback>
                    </mc:AlternateContent>
                    <wp:extent cx="5943600" cy="1193800"/>
                    <wp:effectExtent l="0" t="0" r="0" b="3810"/>
                    <wp:wrapNone/>
                    <wp:docPr id="16"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1A7A7F" w:rsidRPr="009A5B2F" w:rsidRDefault="00595A4B">
                                <w:pPr>
                                  <w:pStyle w:val="NoSpacing"/>
                                  <w:spacing w:line="276" w:lineRule="auto"/>
                                  <w:suppressOverlap/>
                                  <w:jc w:val="center"/>
                                  <w:rPr>
                                    <w:b/>
                                    <w:bCs/>
                                    <w:caps/>
                                    <w:color w:val="D34817" w:themeColor="accent1"/>
                                    <w:sz w:val="28"/>
                                  </w:rPr>
                                </w:pPr>
                                <w:sdt>
                                  <w:sdtPr>
                                    <w:rPr>
                                      <w:b/>
                                      <w:bCs/>
                                      <w:caps/>
                                      <w:color w:val="D34817" w:themeColor="accent1"/>
                                      <w:sz w:val="28"/>
                                    </w:rPr>
                                    <w:id w:val="1634757378"/>
                                    <w:dataBinding w:prefixMappings="xmlns:ns0='http://schemas.openxmlformats.org/officeDocument/2006/extended-properties'" w:xpath="/ns0:Properties[1]/ns0:Company[1]" w:storeItemID="{6668398D-A668-4E3E-A5EB-62B293D839F1}"/>
                                    <w:text/>
                                  </w:sdtPr>
                                  <w:sdtEndPr/>
                                  <w:sdtContent>
                                    <w:r w:rsidR="001A7A7F" w:rsidRPr="009A5B2F">
                                      <w:rPr>
                                        <w:b/>
                                        <w:bCs/>
                                        <w:caps/>
                                        <w:color w:val="D34817" w:themeColor="accent1"/>
                                        <w:sz w:val="28"/>
                                      </w:rPr>
                                      <w:t>meCHANICAL DEPARTMENT , IIT DELHI</w:t>
                                    </w:r>
                                  </w:sdtContent>
                                </w:sdt>
                              </w:p>
                              <w:p w:rsidR="001A7A7F" w:rsidRPr="009A5B2F" w:rsidRDefault="001A7A7F">
                                <w:pPr>
                                  <w:pStyle w:val="NoSpacing"/>
                                  <w:spacing w:line="276" w:lineRule="auto"/>
                                  <w:suppressOverlap/>
                                  <w:jc w:val="center"/>
                                  <w:rPr>
                                    <w:b/>
                                    <w:bCs/>
                                    <w:caps/>
                                    <w:color w:val="D34817" w:themeColor="accent1"/>
                                    <w:sz w:val="28"/>
                                  </w:rPr>
                                </w:pPr>
                              </w:p>
                              <w:p w:rsidR="001A7A7F" w:rsidRPr="009A5B2F" w:rsidRDefault="001A7A7F">
                                <w:pPr>
                                  <w:pStyle w:val="NoSpacing"/>
                                  <w:spacing w:line="276" w:lineRule="auto"/>
                                  <w:suppressOverlap/>
                                  <w:jc w:val="center"/>
                                  <w:rPr>
                                    <w:sz w:val="28"/>
                                  </w:rPr>
                                </w:pPr>
                                <w:r>
                                  <w:rPr>
                                    <w:sz w:val="28"/>
                                  </w:rPr>
                                  <w:t>Duration – 7</w:t>
                                </w:r>
                                <w:r w:rsidRPr="009A5B2F">
                                  <w:rPr>
                                    <w:sz w:val="28"/>
                                    <w:vertAlign w:val="superscript"/>
                                  </w:rPr>
                                  <w:t>th</w:t>
                                </w:r>
                                <w:r>
                                  <w:rPr>
                                    <w:sz w:val="28"/>
                                  </w:rPr>
                                  <w:t>May ’18 – 25</w:t>
                                </w:r>
                                <w:r w:rsidRPr="009A5B2F">
                                  <w:rPr>
                                    <w:sz w:val="28"/>
                                    <w:vertAlign w:val="superscript"/>
                                  </w:rPr>
                                  <w:t>th</w:t>
                                </w:r>
                                <w:r>
                                  <w:rPr>
                                    <w:sz w:val="28"/>
                                  </w:rPr>
                                  <w:t xml:space="preserve"> June ’18 </w:t>
                                </w:r>
                              </w:p>
                              <w:p w:rsidR="001A7A7F" w:rsidRPr="009A5B2F" w:rsidRDefault="005D7F0C">
                                <w:pPr>
                                  <w:pStyle w:val="NoSpacing"/>
                                  <w:spacing w:line="276" w:lineRule="auto"/>
                                  <w:jc w:val="center"/>
                                  <w:rPr>
                                    <w:sz w:val="28"/>
                                  </w:rPr>
                                </w:pPr>
                                <w:r>
                                  <w:rPr>
                                    <w:sz w:val="28"/>
                                  </w:rPr>
                                  <w:t>Author – Sree Aslesh Penisetty</w:t>
                                </w:r>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w14:anchorId="5AAE48D1" id="Rectangle 618" o:spid="_x0000_s1030" style="position:absolute;left:0;text-align:left;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6u4BD+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1A7A7F" w:rsidRPr="009A5B2F" w:rsidRDefault="00595A4B">
                          <w:pPr>
                            <w:pStyle w:val="NoSpacing"/>
                            <w:spacing w:line="276" w:lineRule="auto"/>
                            <w:suppressOverlap/>
                            <w:jc w:val="center"/>
                            <w:rPr>
                              <w:b/>
                              <w:bCs/>
                              <w:caps/>
                              <w:color w:val="D34817" w:themeColor="accent1"/>
                              <w:sz w:val="28"/>
                            </w:rPr>
                          </w:pPr>
                          <w:sdt>
                            <w:sdtPr>
                              <w:rPr>
                                <w:b/>
                                <w:bCs/>
                                <w:caps/>
                                <w:color w:val="D34817" w:themeColor="accent1"/>
                                <w:sz w:val="28"/>
                              </w:rPr>
                              <w:id w:val="1634757378"/>
                              <w:dataBinding w:prefixMappings="xmlns:ns0='http://schemas.openxmlformats.org/officeDocument/2006/extended-properties'" w:xpath="/ns0:Properties[1]/ns0:Company[1]" w:storeItemID="{6668398D-A668-4E3E-A5EB-62B293D839F1}"/>
                              <w:text/>
                            </w:sdtPr>
                            <w:sdtEndPr/>
                            <w:sdtContent>
                              <w:r w:rsidR="001A7A7F" w:rsidRPr="009A5B2F">
                                <w:rPr>
                                  <w:b/>
                                  <w:bCs/>
                                  <w:caps/>
                                  <w:color w:val="D34817" w:themeColor="accent1"/>
                                  <w:sz w:val="28"/>
                                </w:rPr>
                                <w:t>meCHANICAL DEPARTMENT , IIT DELHI</w:t>
                              </w:r>
                            </w:sdtContent>
                          </w:sdt>
                        </w:p>
                        <w:p w:rsidR="001A7A7F" w:rsidRPr="009A5B2F" w:rsidRDefault="001A7A7F">
                          <w:pPr>
                            <w:pStyle w:val="NoSpacing"/>
                            <w:spacing w:line="276" w:lineRule="auto"/>
                            <w:suppressOverlap/>
                            <w:jc w:val="center"/>
                            <w:rPr>
                              <w:b/>
                              <w:bCs/>
                              <w:caps/>
                              <w:color w:val="D34817" w:themeColor="accent1"/>
                              <w:sz w:val="28"/>
                            </w:rPr>
                          </w:pPr>
                        </w:p>
                        <w:p w:rsidR="001A7A7F" w:rsidRPr="009A5B2F" w:rsidRDefault="001A7A7F">
                          <w:pPr>
                            <w:pStyle w:val="NoSpacing"/>
                            <w:spacing w:line="276" w:lineRule="auto"/>
                            <w:suppressOverlap/>
                            <w:jc w:val="center"/>
                            <w:rPr>
                              <w:sz w:val="28"/>
                            </w:rPr>
                          </w:pPr>
                          <w:r>
                            <w:rPr>
                              <w:sz w:val="28"/>
                            </w:rPr>
                            <w:t>Duration – 7</w:t>
                          </w:r>
                          <w:r w:rsidRPr="009A5B2F">
                            <w:rPr>
                              <w:sz w:val="28"/>
                              <w:vertAlign w:val="superscript"/>
                            </w:rPr>
                            <w:t>th</w:t>
                          </w:r>
                          <w:r>
                            <w:rPr>
                              <w:sz w:val="28"/>
                            </w:rPr>
                            <w:t>May ’18 – 25</w:t>
                          </w:r>
                          <w:r w:rsidRPr="009A5B2F">
                            <w:rPr>
                              <w:sz w:val="28"/>
                              <w:vertAlign w:val="superscript"/>
                            </w:rPr>
                            <w:t>th</w:t>
                          </w:r>
                          <w:r>
                            <w:rPr>
                              <w:sz w:val="28"/>
                            </w:rPr>
                            <w:t xml:space="preserve"> June ’18 </w:t>
                          </w:r>
                        </w:p>
                        <w:p w:rsidR="001A7A7F" w:rsidRPr="009A5B2F" w:rsidRDefault="005D7F0C">
                          <w:pPr>
                            <w:pStyle w:val="NoSpacing"/>
                            <w:spacing w:line="276" w:lineRule="auto"/>
                            <w:jc w:val="center"/>
                            <w:rPr>
                              <w:sz w:val="28"/>
                            </w:rPr>
                          </w:pPr>
                          <w:r>
                            <w:rPr>
                              <w:sz w:val="28"/>
                            </w:rPr>
                            <w:t>Author – Sree Aslesh Penisetty</w:t>
                          </w:r>
                        </w:p>
                      </w:txbxContent>
                    </v:textbox>
                    <w10:wrap anchorx="margin" anchory="margin"/>
                  </v:rect>
                </w:pict>
              </mc:Fallback>
            </mc:AlternateContent>
          </w:r>
          <w:r w:rsidR="00C40CDE">
            <w:softHyphen/>
          </w:r>
          <w:r w:rsidR="00C40CDE">
            <w:softHyphen/>
          </w:r>
          <w:r w:rsidR="00A30C4A">
            <w:br w:type="page"/>
          </w:r>
        </w:sdtContent>
      </w:sdt>
    </w:p>
    <w:p w:rsidR="006515F5" w:rsidRDefault="00595A4B">
      <w:pPr>
        <w:pStyle w:val="Title"/>
        <w:rPr>
          <w:smallCaps w:val="0"/>
        </w:rPr>
      </w:pPr>
      <w:sdt>
        <w:sdtPr>
          <w:rPr>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EndPr/>
        <w:sdtContent>
          <w:r w:rsidR="001F7CE1">
            <w:rPr>
              <w:smallCaps w:val="0"/>
            </w:rPr>
            <w:t>ROS DLIVE SUMMER 2018</w:t>
          </w:r>
        </w:sdtContent>
      </w:sdt>
    </w:p>
    <w:p w:rsidR="006515F5" w:rsidRDefault="00595A4B">
      <w:pPr>
        <w:pStyle w:val="Subtitle"/>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EndPr/>
        <w:sdtContent>
          <w:r w:rsidR="001F7CE1">
            <w:t>INTERNSHIP REPORT</w:t>
          </w:r>
        </w:sdtContent>
      </w:sdt>
    </w:p>
    <w:p w:rsidR="006515F5" w:rsidRPr="00572A81" w:rsidRDefault="00572A81" w:rsidP="00572A81">
      <w:pPr>
        <w:pStyle w:val="Heading1"/>
        <w:rPr>
          <w:sz w:val="32"/>
        </w:rPr>
      </w:pPr>
      <w:r w:rsidRPr="00572A81">
        <w:rPr>
          <w:sz w:val="32"/>
        </w:rPr>
        <w:t xml:space="preserve">INTRODUCTION – </w:t>
      </w:r>
    </w:p>
    <w:p w:rsidR="00572A81" w:rsidRPr="00572A81" w:rsidRDefault="00572A81" w:rsidP="00572A81">
      <w:pPr>
        <w:rPr>
          <w:sz w:val="24"/>
        </w:rPr>
      </w:pPr>
    </w:p>
    <w:p w:rsidR="00572A81" w:rsidRDefault="00572A81" w:rsidP="00572A81">
      <w:pPr>
        <w:rPr>
          <w:sz w:val="28"/>
        </w:rPr>
      </w:pPr>
      <w:r w:rsidRPr="00572A81">
        <w:rPr>
          <w:sz w:val="28"/>
        </w:rPr>
        <w:t xml:space="preserve">Upon introduction to </w:t>
      </w:r>
      <w:r>
        <w:rPr>
          <w:sz w:val="28"/>
        </w:rPr>
        <w:t xml:space="preserve">the scope of autonomous navigation and its various prospects I was learning and </w:t>
      </w:r>
      <w:r w:rsidR="00302A18">
        <w:rPr>
          <w:sz w:val="28"/>
        </w:rPr>
        <w:t>researching</w:t>
      </w:r>
      <w:r>
        <w:rPr>
          <w:sz w:val="28"/>
        </w:rPr>
        <w:t xml:space="preserve"> under Dr. Sunil jha as a research intern in the ROS DLIVE team of IIT </w:t>
      </w:r>
      <w:r w:rsidR="00C40CDE">
        <w:rPr>
          <w:sz w:val="28"/>
        </w:rPr>
        <w:t>Delhi</w:t>
      </w:r>
      <w:r>
        <w:rPr>
          <w:sz w:val="28"/>
        </w:rPr>
        <w:t xml:space="preserve">. This is the first time I have worked on a project </w:t>
      </w:r>
      <w:r w:rsidR="00302A18">
        <w:rPr>
          <w:sz w:val="28"/>
        </w:rPr>
        <w:t>as</w:t>
      </w:r>
      <w:r>
        <w:rPr>
          <w:sz w:val="28"/>
        </w:rPr>
        <w:t xml:space="preserve"> elaborate, detailed and involved as this. We were given the task of improving localization to support the navigation of the car using various sensors and data</w:t>
      </w:r>
      <w:r w:rsidR="00302A18">
        <w:rPr>
          <w:sz w:val="28"/>
        </w:rPr>
        <w:t xml:space="preserve">. The sensors provided to us were - </w:t>
      </w:r>
    </w:p>
    <w:p w:rsidR="00572A81" w:rsidRDefault="00572A81" w:rsidP="00572A81">
      <w:pPr>
        <w:pStyle w:val="ListParagraph"/>
        <w:numPr>
          <w:ilvl w:val="0"/>
          <w:numId w:val="11"/>
        </w:numPr>
        <w:rPr>
          <w:sz w:val="28"/>
        </w:rPr>
      </w:pPr>
      <w:r>
        <w:rPr>
          <w:sz w:val="28"/>
        </w:rPr>
        <w:t>GPS</w:t>
      </w:r>
      <w:r w:rsidR="00981EA6">
        <w:rPr>
          <w:sz w:val="28"/>
        </w:rPr>
        <w:t xml:space="preserve"> (ublox </w:t>
      </w:r>
      <w:r w:rsidR="00A12C92">
        <w:rPr>
          <w:sz w:val="28"/>
        </w:rPr>
        <w:t>M8N</w:t>
      </w:r>
      <w:r w:rsidR="00981EA6">
        <w:rPr>
          <w:sz w:val="28"/>
        </w:rPr>
        <w:t>)</w:t>
      </w:r>
    </w:p>
    <w:p w:rsidR="00572A81" w:rsidRDefault="00572A81" w:rsidP="00572A81">
      <w:pPr>
        <w:pStyle w:val="ListParagraph"/>
        <w:numPr>
          <w:ilvl w:val="0"/>
          <w:numId w:val="11"/>
        </w:numPr>
        <w:rPr>
          <w:sz w:val="28"/>
        </w:rPr>
      </w:pPr>
      <w:r>
        <w:rPr>
          <w:sz w:val="28"/>
        </w:rPr>
        <w:t>IMU</w:t>
      </w:r>
      <w:r w:rsidR="00981EA6">
        <w:rPr>
          <w:sz w:val="28"/>
        </w:rPr>
        <w:t xml:space="preserve"> (invensense 9255)</w:t>
      </w:r>
    </w:p>
    <w:p w:rsidR="00572A81" w:rsidRDefault="00572A81" w:rsidP="00572A81">
      <w:pPr>
        <w:pStyle w:val="ListParagraph"/>
        <w:numPr>
          <w:ilvl w:val="0"/>
          <w:numId w:val="11"/>
        </w:numPr>
        <w:rPr>
          <w:sz w:val="28"/>
        </w:rPr>
      </w:pPr>
      <w:r>
        <w:rPr>
          <w:sz w:val="28"/>
        </w:rPr>
        <w:t>Odometry source</w:t>
      </w:r>
      <w:r w:rsidR="00302A18">
        <w:rPr>
          <w:sz w:val="28"/>
        </w:rPr>
        <w:t xml:space="preserve"> (ZED stereo camera)</w:t>
      </w:r>
    </w:p>
    <w:p w:rsidR="00302A18" w:rsidRDefault="00302A18" w:rsidP="00302A18">
      <w:pPr>
        <w:rPr>
          <w:sz w:val="28"/>
        </w:rPr>
      </w:pPr>
      <w:r>
        <w:rPr>
          <w:sz w:val="28"/>
        </w:rPr>
        <w:t>This report is to present a detai</w:t>
      </w:r>
      <w:r w:rsidR="00981EA6">
        <w:rPr>
          <w:sz w:val="28"/>
        </w:rPr>
        <w:t>led description of our findings, research , codes and methods to overcome errors we faced.</w:t>
      </w:r>
    </w:p>
    <w:p w:rsidR="002D0013" w:rsidRDefault="002D0013" w:rsidP="00302A18">
      <w:pPr>
        <w:rPr>
          <w:sz w:val="28"/>
        </w:rPr>
      </w:pPr>
    </w:p>
    <w:p w:rsidR="0097708D" w:rsidRDefault="0097708D" w:rsidP="002D0013">
      <w:pPr>
        <w:rPr>
          <w:sz w:val="28"/>
        </w:rPr>
      </w:pPr>
    </w:p>
    <w:p w:rsidR="0097708D" w:rsidRDefault="0097708D" w:rsidP="002D0013">
      <w:pPr>
        <w:rPr>
          <w:sz w:val="28"/>
        </w:rPr>
      </w:pPr>
    </w:p>
    <w:p w:rsidR="0097708D" w:rsidRDefault="0097708D" w:rsidP="002D0013">
      <w:pPr>
        <w:rPr>
          <w:sz w:val="28"/>
        </w:rPr>
      </w:pPr>
    </w:p>
    <w:p w:rsidR="0097708D" w:rsidRDefault="0097708D" w:rsidP="002D0013">
      <w:pPr>
        <w:rPr>
          <w:sz w:val="28"/>
        </w:rPr>
      </w:pPr>
    </w:p>
    <w:p w:rsidR="0097708D" w:rsidRDefault="0097708D" w:rsidP="002D0013">
      <w:pPr>
        <w:rPr>
          <w:sz w:val="28"/>
        </w:rPr>
      </w:pPr>
    </w:p>
    <w:p w:rsidR="0097708D" w:rsidRDefault="0097708D" w:rsidP="002D0013">
      <w:pPr>
        <w:rPr>
          <w:sz w:val="28"/>
        </w:rPr>
      </w:pPr>
    </w:p>
    <w:p w:rsidR="0097708D" w:rsidRPr="002D0013" w:rsidRDefault="0097708D" w:rsidP="002D0013">
      <w:pPr>
        <w:rPr>
          <w:sz w:val="28"/>
        </w:rPr>
      </w:pPr>
    </w:p>
    <w:p w:rsidR="002D0013" w:rsidRDefault="002D0013" w:rsidP="00302A18">
      <w:pPr>
        <w:rPr>
          <w:sz w:val="28"/>
        </w:rPr>
      </w:pPr>
    </w:p>
    <w:p w:rsidR="002D0013" w:rsidRDefault="002D0013" w:rsidP="00302A18">
      <w:pPr>
        <w:rPr>
          <w:sz w:val="28"/>
        </w:rPr>
      </w:pPr>
    </w:p>
    <w:p w:rsidR="002D0013" w:rsidRDefault="002D0013" w:rsidP="00302A18">
      <w:pPr>
        <w:rPr>
          <w:sz w:val="28"/>
        </w:rPr>
      </w:pPr>
    </w:p>
    <w:p w:rsidR="00572A81" w:rsidRDefault="00580D0C" w:rsidP="00580D0C">
      <w:pPr>
        <w:pStyle w:val="Heading1"/>
        <w:rPr>
          <w:sz w:val="32"/>
        </w:rPr>
      </w:pPr>
      <w:r>
        <w:rPr>
          <w:sz w:val="32"/>
        </w:rPr>
        <w:lastRenderedPageBreak/>
        <w:t xml:space="preserve">WEEK 1 – </w:t>
      </w:r>
    </w:p>
    <w:p w:rsidR="00580D0C" w:rsidRDefault="00580D0C" w:rsidP="00580D0C"/>
    <w:p w:rsidR="00580D0C" w:rsidRDefault="00580D0C" w:rsidP="00580D0C">
      <w:pPr>
        <w:rPr>
          <w:sz w:val="28"/>
        </w:rPr>
      </w:pPr>
      <w:r w:rsidRPr="00580D0C">
        <w:rPr>
          <w:sz w:val="28"/>
        </w:rPr>
        <w:t xml:space="preserve">Most of the week went about adjusting to and familiarizing ourselves with the codes and how much work had been done on the car. </w:t>
      </w:r>
      <w:r w:rsidR="002D0013">
        <w:rPr>
          <w:sz w:val="28"/>
        </w:rPr>
        <w:t xml:space="preserve">I learnt about PCAN and the way we send commands to the car. </w:t>
      </w:r>
      <w:r w:rsidRPr="00580D0C">
        <w:rPr>
          <w:sz w:val="28"/>
        </w:rPr>
        <w:t xml:space="preserve">We also started all over right from Ubuntu when we got here as there was some problem in the system. We were going about understanding various parts of the codes and also installing various drivers such as Nvidia graphic drivers and Cuda along with </w:t>
      </w:r>
      <w:r w:rsidR="00981EA6">
        <w:rPr>
          <w:sz w:val="28"/>
        </w:rPr>
        <w:t>ZED</w:t>
      </w:r>
      <w:r w:rsidRPr="00580D0C">
        <w:rPr>
          <w:sz w:val="28"/>
        </w:rPr>
        <w:t>.</w:t>
      </w:r>
    </w:p>
    <w:p w:rsidR="00580D0C" w:rsidRDefault="00580D0C" w:rsidP="00580D0C">
      <w:pPr>
        <w:rPr>
          <w:sz w:val="28"/>
        </w:rPr>
      </w:pPr>
      <w:r>
        <w:rPr>
          <w:sz w:val="28"/>
        </w:rPr>
        <w:t>Also we were studying about the fusion of sensors and how to use them with other Odometry dat</w:t>
      </w:r>
      <w:r w:rsidR="00E71D68">
        <w:rPr>
          <w:sz w:val="28"/>
        </w:rPr>
        <w:t>a and we found about using the K</w:t>
      </w:r>
      <w:r>
        <w:rPr>
          <w:sz w:val="28"/>
        </w:rPr>
        <w:t xml:space="preserve">alman filter which worked greatly to the advantage of improving the data upon fusion of the data. </w:t>
      </w:r>
      <w:r w:rsidR="00732C24">
        <w:rPr>
          <w:sz w:val="28"/>
        </w:rPr>
        <w:t>UKF was also another method to improve the sensor data.</w:t>
      </w:r>
    </w:p>
    <w:p w:rsidR="0097708D" w:rsidRDefault="00732C24" w:rsidP="00580D0C">
      <w:pPr>
        <w:rPr>
          <w:sz w:val="28"/>
        </w:rPr>
      </w:pPr>
      <w:r>
        <w:rPr>
          <w:sz w:val="28"/>
        </w:rPr>
        <w:t>While reviewing all of this we found out that in all of these there was no data which was closely related to a tradeoff between accuracy and continuity so we let the idea of improving the data rest aside while we worked on getting data which was accurate as well as continuous.</w:t>
      </w:r>
    </w:p>
    <w:p w:rsidR="0097708D" w:rsidRDefault="0097708D" w:rsidP="0097708D">
      <w:pPr>
        <w:rPr>
          <w:sz w:val="28"/>
        </w:rPr>
      </w:pPr>
      <w:r>
        <w:rPr>
          <w:sz w:val="28"/>
        </w:rPr>
        <w:t xml:space="preserve">We had a bit of trouble accessing the raspberry pi in the car which is used to get </w:t>
      </w:r>
      <w:r w:rsidR="004D4DCB">
        <w:rPr>
          <w:sz w:val="28"/>
        </w:rPr>
        <w:t>GPS</w:t>
      </w:r>
      <w:r>
        <w:rPr>
          <w:sz w:val="28"/>
        </w:rPr>
        <w:t xml:space="preserve"> and </w:t>
      </w:r>
      <w:r w:rsidR="004D4DCB">
        <w:rPr>
          <w:sz w:val="28"/>
        </w:rPr>
        <w:t>IMU</w:t>
      </w:r>
      <w:bookmarkStart w:id="0" w:name="_GoBack"/>
      <w:bookmarkEnd w:id="0"/>
      <w:r>
        <w:rPr>
          <w:sz w:val="28"/>
        </w:rPr>
        <w:t xml:space="preserve"> data and publish those topics over to the main computer. We had to change some configuration of ROS parameters such as </w:t>
      </w:r>
    </w:p>
    <w:p w:rsidR="0097708D" w:rsidRDefault="0097708D" w:rsidP="0097708D">
      <w:pPr>
        <w:pStyle w:val="ListParagraph"/>
        <w:numPr>
          <w:ilvl w:val="0"/>
          <w:numId w:val="15"/>
        </w:numPr>
        <w:rPr>
          <w:sz w:val="28"/>
        </w:rPr>
      </w:pPr>
      <w:r>
        <w:rPr>
          <w:sz w:val="28"/>
        </w:rPr>
        <w:t>ROS_MASTER_URI</w:t>
      </w:r>
    </w:p>
    <w:p w:rsidR="0097708D" w:rsidRDefault="0097708D" w:rsidP="0097708D">
      <w:pPr>
        <w:pStyle w:val="ListParagraph"/>
        <w:numPr>
          <w:ilvl w:val="0"/>
          <w:numId w:val="15"/>
        </w:numPr>
        <w:rPr>
          <w:sz w:val="28"/>
        </w:rPr>
      </w:pPr>
      <w:r>
        <w:rPr>
          <w:sz w:val="28"/>
        </w:rPr>
        <w:t>ROS_HOSTNAME</w:t>
      </w:r>
    </w:p>
    <w:p w:rsidR="0097708D" w:rsidRDefault="0097708D" w:rsidP="0097708D">
      <w:pPr>
        <w:pStyle w:val="ListParagraph"/>
        <w:numPr>
          <w:ilvl w:val="0"/>
          <w:numId w:val="15"/>
        </w:numPr>
        <w:rPr>
          <w:sz w:val="28"/>
        </w:rPr>
      </w:pPr>
      <w:r>
        <w:rPr>
          <w:sz w:val="28"/>
        </w:rPr>
        <w:t>ROS_IP</w:t>
      </w:r>
    </w:p>
    <w:p w:rsidR="0097708D" w:rsidRDefault="0097708D" w:rsidP="0097708D">
      <w:pPr>
        <w:rPr>
          <w:sz w:val="28"/>
        </w:rPr>
      </w:pPr>
      <w:r>
        <w:rPr>
          <w:sz w:val="28"/>
        </w:rPr>
        <w:t xml:space="preserve">After that we could successfully access and also ping the raspberry pi, get the topic published over the Ethernet connection. Topics we are obtaining from the raspberry pi are – </w:t>
      </w:r>
    </w:p>
    <w:p w:rsidR="006B5D9D" w:rsidRDefault="006B5D9D" w:rsidP="006B5D9D">
      <w:pPr>
        <w:jc w:val="center"/>
        <w:rPr>
          <w:sz w:val="28"/>
        </w:rPr>
      </w:pPr>
      <w:r>
        <w:rPr>
          <w:noProof/>
          <w:lang w:val="en-IN" w:eastAsia="en-IN"/>
        </w:rPr>
        <w:drawing>
          <wp:inline distT="0" distB="0" distL="0" distR="0" wp14:anchorId="4E355C93" wp14:editId="702D46B8">
            <wp:extent cx="4754880" cy="895053"/>
            <wp:effectExtent l="0" t="0" r="7620" b="635"/>
            <wp:docPr id="1" name="Picture 1" descr="C:\Users\RK Carbon\AppData\Local\Microsoft\Windows\INetCache\Content.Word\Screenshot from 2018-06-24 15-13-2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K Carbon\AppData\Local\Microsoft\Windows\INetCache\Content.Word\Screenshot from 2018-06-24 15-13-23 - Cop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5452" cy="895161"/>
                    </a:xfrm>
                    <a:prstGeom prst="rect">
                      <a:avLst/>
                    </a:prstGeom>
                    <a:noFill/>
                    <a:ln>
                      <a:noFill/>
                    </a:ln>
                  </pic:spPr>
                </pic:pic>
              </a:graphicData>
            </a:graphic>
          </wp:inline>
        </w:drawing>
      </w:r>
    </w:p>
    <w:p w:rsidR="006B5D9D" w:rsidRPr="006B5D9D" w:rsidRDefault="006B5D9D" w:rsidP="006B5D9D">
      <w:pPr>
        <w:pStyle w:val="ListParagraph"/>
        <w:numPr>
          <w:ilvl w:val="0"/>
          <w:numId w:val="15"/>
        </w:numPr>
        <w:rPr>
          <w:sz w:val="28"/>
        </w:rPr>
      </w:pPr>
      <w:r>
        <w:rPr>
          <w:sz w:val="28"/>
        </w:rPr>
        <w:t xml:space="preserve"># indicates the commented out ones which we used previously, uncommented marks the ones which we are currently using </w:t>
      </w:r>
    </w:p>
    <w:p w:rsidR="00732C24" w:rsidRDefault="00732C24" w:rsidP="00732C24">
      <w:pPr>
        <w:pStyle w:val="Heading1"/>
        <w:rPr>
          <w:sz w:val="32"/>
        </w:rPr>
      </w:pPr>
      <w:r>
        <w:rPr>
          <w:sz w:val="32"/>
        </w:rPr>
        <w:lastRenderedPageBreak/>
        <w:t xml:space="preserve">Week 2 – </w:t>
      </w:r>
    </w:p>
    <w:p w:rsidR="00732C24" w:rsidRDefault="00732C24" w:rsidP="00732C24"/>
    <w:p w:rsidR="000F353C" w:rsidRDefault="00732C24" w:rsidP="00732C24">
      <w:pPr>
        <w:rPr>
          <w:sz w:val="28"/>
        </w:rPr>
      </w:pPr>
      <w:r>
        <w:rPr>
          <w:sz w:val="28"/>
        </w:rPr>
        <w:t xml:space="preserve">We found out that the zed stereo camera </w:t>
      </w:r>
      <w:r w:rsidR="00E71D68">
        <w:rPr>
          <w:sz w:val="28"/>
        </w:rPr>
        <w:t xml:space="preserve">had a node </w:t>
      </w:r>
      <w:r>
        <w:rPr>
          <w:sz w:val="28"/>
        </w:rPr>
        <w:t xml:space="preserve">which </w:t>
      </w:r>
      <w:r w:rsidR="00E71D68">
        <w:rPr>
          <w:sz w:val="28"/>
        </w:rPr>
        <w:t>had a topic and it was publishing</w:t>
      </w:r>
      <w:r>
        <w:rPr>
          <w:sz w:val="28"/>
        </w:rPr>
        <w:t xml:space="preserve"> an Odometry message</w:t>
      </w:r>
      <w:r w:rsidR="00E71D68">
        <w:rPr>
          <w:sz w:val="28"/>
        </w:rPr>
        <w:t xml:space="preserve"> of type </w:t>
      </w:r>
      <w:r w:rsidR="00E71D68" w:rsidRPr="00E71D68">
        <w:rPr>
          <w:sz w:val="28"/>
          <w:shd w:val="clear" w:color="auto" w:fill="CCECFF"/>
        </w:rPr>
        <w:t>nav_msgs/Odometry</w:t>
      </w:r>
      <w:r>
        <w:rPr>
          <w:sz w:val="28"/>
        </w:rPr>
        <w:t xml:space="preserve"> of its own. So we updated the zed ros wrapper and started working on checking whether that Odometry was good enough for us to work with or not. </w:t>
      </w:r>
      <w:r w:rsidR="000F353C">
        <w:rPr>
          <w:sz w:val="28"/>
        </w:rPr>
        <w:t>While working with this we have to keep in mind that the axis of zed stereo cam is different as compared to the axis we assume.</w:t>
      </w:r>
    </w:p>
    <w:p w:rsidR="000F353C" w:rsidRDefault="000F353C" w:rsidP="00732C24">
      <w:pPr>
        <w:rPr>
          <w:sz w:val="28"/>
        </w:rPr>
      </w:pPr>
    </w:p>
    <w:p w:rsidR="00732C24" w:rsidRDefault="00732C24" w:rsidP="00732C24">
      <w:pPr>
        <w:rPr>
          <w:sz w:val="28"/>
        </w:rPr>
      </w:pPr>
      <w:r>
        <w:rPr>
          <w:sz w:val="28"/>
        </w:rPr>
        <w:t>The fo</w:t>
      </w:r>
      <w:r w:rsidR="00BC358F">
        <w:rPr>
          <w:sz w:val="28"/>
        </w:rPr>
        <w:t xml:space="preserve">llowing are the results we got - </w:t>
      </w:r>
    </w:p>
    <w:p w:rsidR="00B83FF6" w:rsidRDefault="00B83FF6" w:rsidP="00732C24">
      <w:pPr>
        <w:rPr>
          <w:sz w:val="28"/>
        </w:rPr>
      </w:pPr>
    </w:p>
    <w:p w:rsidR="00A73B8E" w:rsidRDefault="00A73B8E"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2D0013" w:rsidRDefault="002D0013" w:rsidP="00732C24">
      <w:pPr>
        <w:rPr>
          <w:sz w:val="28"/>
        </w:rPr>
      </w:pPr>
    </w:p>
    <w:p w:rsidR="000F353C" w:rsidRDefault="000F353C" w:rsidP="00B83FF6">
      <w:pPr>
        <w:pStyle w:val="Heading1"/>
        <w:rPr>
          <w:sz w:val="32"/>
        </w:rPr>
      </w:pPr>
    </w:p>
    <w:p w:rsidR="000F353C" w:rsidRDefault="000F353C" w:rsidP="00B83FF6">
      <w:pPr>
        <w:pStyle w:val="Heading1"/>
        <w:rPr>
          <w:sz w:val="32"/>
        </w:rPr>
      </w:pPr>
    </w:p>
    <w:p w:rsidR="00B83FF6" w:rsidRDefault="00B83FF6" w:rsidP="00B83FF6">
      <w:pPr>
        <w:pStyle w:val="Heading1"/>
        <w:rPr>
          <w:sz w:val="32"/>
        </w:rPr>
      </w:pPr>
      <w:r>
        <w:rPr>
          <w:sz w:val="32"/>
        </w:rPr>
        <w:t xml:space="preserve">Week 3 – </w:t>
      </w:r>
    </w:p>
    <w:p w:rsidR="00B83FF6" w:rsidRDefault="00B83FF6" w:rsidP="00B83FF6"/>
    <w:p w:rsidR="00B83FF6" w:rsidRDefault="00B83FF6" w:rsidP="00B83FF6">
      <w:pPr>
        <w:rPr>
          <w:sz w:val="28"/>
        </w:rPr>
      </w:pPr>
      <w:r>
        <w:rPr>
          <w:sz w:val="28"/>
        </w:rPr>
        <w:t>Based on the results we obtained, verifying the visual representation of the graph and as well as the log file it was concluded that we needed a better method for the Odometry.</w:t>
      </w:r>
    </w:p>
    <w:p w:rsidR="00B83FF6" w:rsidRDefault="00E102CE" w:rsidP="00B83FF6">
      <w:pPr>
        <w:rPr>
          <w:sz w:val="28"/>
        </w:rPr>
      </w:pPr>
      <w:r>
        <w:rPr>
          <w:sz w:val="28"/>
        </w:rPr>
        <w:t>So we start</w:t>
      </w:r>
      <w:r w:rsidR="00260500">
        <w:rPr>
          <w:sz w:val="28"/>
        </w:rPr>
        <w:t xml:space="preserve">ed searching and reading about other methods of localizations using visual perception. In that process we found – </w:t>
      </w:r>
    </w:p>
    <w:p w:rsidR="00260500" w:rsidRDefault="00417A85" w:rsidP="00260500">
      <w:pPr>
        <w:pStyle w:val="ListParagraph"/>
        <w:numPr>
          <w:ilvl w:val="0"/>
          <w:numId w:val="12"/>
        </w:numPr>
        <w:rPr>
          <w:sz w:val="28"/>
        </w:rPr>
      </w:pPr>
      <w:r>
        <w:rPr>
          <w:sz w:val="28"/>
        </w:rPr>
        <w:t>Rtabmap</w:t>
      </w:r>
    </w:p>
    <w:p w:rsidR="00417A85" w:rsidRDefault="00417A85" w:rsidP="00260500">
      <w:pPr>
        <w:pStyle w:val="ListParagraph"/>
        <w:numPr>
          <w:ilvl w:val="0"/>
          <w:numId w:val="12"/>
        </w:numPr>
        <w:rPr>
          <w:sz w:val="28"/>
        </w:rPr>
      </w:pPr>
      <w:r>
        <w:rPr>
          <w:sz w:val="28"/>
        </w:rPr>
        <w:t>Orb slam</w:t>
      </w:r>
    </w:p>
    <w:p w:rsidR="00417A85" w:rsidRDefault="00417A85" w:rsidP="00260500">
      <w:pPr>
        <w:pStyle w:val="ListParagraph"/>
        <w:numPr>
          <w:ilvl w:val="0"/>
          <w:numId w:val="12"/>
        </w:numPr>
        <w:rPr>
          <w:sz w:val="28"/>
        </w:rPr>
      </w:pPr>
      <w:r>
        <w:rPr>
          <w:sz w:val="28"/>
        </w:rPr>
        <w:t>Gslam</w:t>
      </w:r>
    </w:p>
    <w:p w:rsidR="00417A85" w:rsidRDefault="00417A85" w:rsidP="00260500">
      <w:pPr>
        <w:pStyle w:val="ListParagraph"/>
        <w:numPr>
          <w:ilvl w:val="0"/>
          <w:numId w:val="12"/>
        </w:numPr>
        <w:rPr>
          <w:sz w:val="28"/>
        </w:rPr>
      </w:pPr>
      <w:r>
        <w:rPr>
          <w:sz w:val="28"/>
        </w:rPr>
        <w:t>Lsd slam</w:t>
      </w:r>
    </w:p>
    <w:p w:rsidR="00417A85" w:rsidRDefault="00417A85" w:rsidP="00260500">
      <w:pPr>
        <w:pStyle w:val="ListParagraph"/>
        <w:numPr>
          <w:ilvl w:val="0"/>
          <w:numId w:val="12"/>
        </w:numPr>
        <w:rPr>
          <w:sz w:val="28"/>
        </w:rPr>
      </w:pPr>
      <w:r>
        <w:rPr>
          <w:sz w:val="28"/>
        </w:rPr>
        <w:t>Rgbd slam</w:t>
      </w:r>
    </w:p>
    <w:p w:rsidR="00417A85" w:rsidRDefault="00417A85" w:rsidP="00417A85">
      <w:pPr>
        <w:rPr>
          <w:sz w:val="28"/>
        </w:rPr>
      </w:pPr>
      <w:r>
        <w:rPr>
          <w:sz w:val="28"/>
        </w:rPr>
        <w:t>These were some of the main methods of slam w</w:t>
      </w:r>
      <w:r w:rsidR="009130EB">
        <w:rPr>
          <w:sz w:val="28"/>
        </w:rPr>
        <w:t>hich we found and I particularly</w:t>
      </w:r>
      <w:r>
        <w:rPr>
          <w:sz w:val="28"/>
        </w:rPr>
        <w:t xml:space="preserve"> started working on ORB SLAM2 </w:t>
      </w:r>
      <w:r w:rsidR="00A73B8E">
        <w:rPr>
          <w:sz w:val="28"/>
        </w:rPr>
        <w:t>authored by R</w:t>
      </w:r>
      <w:r>
        <w:rPr>
          <w:sz w:val="28"/>
        </w:rPr>
        <w:t xml:space="preserve">aul </w:t>
      </w:r>
      <w:r w:rsidR="004E35F3">
        <w:rPr>
          <w:sz w:val="28"/>
        </w:rPr>
        <w:t>Mur</w:t>
      </w:r>
      <w:r w:rsidR="00A73B8E">
        <w:rPr>
          <w:sz w:val="28"/>
        </w:rPr>
        <w:t>.</w:t>
      </w:r>
      <w:r w:rsidR="006A7674">
        <w:rPr>
          <w:sz w:val="28"/>
        </w:rPr>
        <w:t xml:space="preserve"> There were some issues encountered while building the package and the specific work around are specified in these following links – </w:t>
      </w:r>
    </w:p>
    <w:p w:rsidR="00400F58" w:rsidRDefault="00400F58" w:rsidP="00417A85">
      <w:pPr>
        <w:rPr>
          <w:sz w:val="28"/>
        </w:rPr>
      </w:pPr>
    </w:p>
    <w:p w:rsidR="00400F58" w:rsidRDefault="00400F58" w:rsidP="00417A85">
      <w:pPr>
        <w:rPr>
          <w:sz w:val="28"/>
        </w:rPr>
      </w:pPr>
      <w:r>
        <w:rPr>
          <w:sz w:val="28"/>
        </w:rPr>
        <w:t xml:space="preserve">Another problem we encountered were the unavailability of packages, something in the neighborhood of – </w:t>
      </w:r>
    </w:p>
    <w:p w:rsidR="00400F58" w:rsidRDefault="004D4DCB" w:rsidP="00417A85">
      <w:pPr>
        <w:rPr>
          <w:sz w:val="28"/>
        </w:rPr>
      </w:pPr>
      <w:r>
        <w:rPr>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119.65pt">
            <v:imagedata r:id="rId13" o:title="error_orbslam copy"/>
          </v:shape>
        </w:pict>
      </w:r>
    </w:p>
    <w:p w:rsidR="00400F58" w:rsidRDefault="00400F58" w:rsidP="00400F58">
      <w:pPr>
        <w:rPr>
          <w:sz w:val="28"/>
        </w:rPr>
      </w:pPr>
      <w:r>
        <w:rPr>
          <w:sz w:val="28"/>
        </w:rPr>
        <w:t>Then all I had to do was</w:t>
      </w:r>
    </w:p>
    <w:p w:rsidR="00400F58" w:rsidRPr="00400F58" w:rsidRDefault="00400F58" w:rsidP="00400F58">
      <w:pPr>
        <w:pStyle w:val="ListParagraph"/>
        <w:numPr>
          <w:ilvl w:val="0"/>
          <w:numId w:val="17"/>
        </w:numPr>
        <w:shd w:val="clear" w:color="auto" w:fill="CCECFF"/>
        <w:rPr>
          <w:sz w:val="28"/>
        </w:rPr>
      </w:pPr>
      <w:r w:rsidRPr="00400F58">
        <w:rPr>
          <w:sz w:val="28"/>
        </w:rPr>
        <w:t>sudo apt-get ros-kinetic-geographic-msgs</w:t>
      </w:r>
    </w:p>
    <w:p w:rsidR="002F7947" w:rsidRDefault="002815FF" w:rsidP="00417A85">
      <w:pPr>
        <w:rPr>
          <w:sz w:val="28"/>
        </w:rPr>
      </w:pPr>
      <w:r>
        <w:rPr>
          <w:sz w:val="28"/>
        </w:rPr>
        <w:lastRenderedPageBreak/>
        <w:t>And</w:t>
      </w:r>
      <w:r w:rsidR="00400F58">
        <w:rPr>
          <w:sz w:val="28"/>
        </w:rPr>
        <w:t xml:space="preserve"> that will download the missing library, also make note that _ is to be changed to – before entering the sudo apt-get command. </w:t>
      </w:r>
    </w:p>
    <w:p w:rsidR="009A5B2F" w:rsidRDefault="002F7947" w:rsidP="00417A85">
      <w:pPr>
        <w:rPr>
          <w:sz w:val="28"/>
        </w:rPr>
      </w:pPr>
      <w:r>
        <w:rPr>
          <w:sz w:val="28"/>
        </w:rPr>
        <w:t>We started using the orb slam in its default mode and checked for the loop closure, although here we had relative values there were no specific values of x,y,z which were recorded or tabulated , so we had to do that on our own. The first test of orb slam was done using a monocular camera which was not very successful</w:t>
      </w:r>
      <w:r w:rsidR="009A5B2F">
        <w:rPr>
          <w:sz w:val="28"/>
        </w:rPr>
        <w:t>. W</w:t>
      </w:r>
      <w:r>
        <w:rPr>
          <w:sz w:val="28"/>
        </w:rPr>
        <w:t xml:space="preserve">e were just verifying how accurately orb slam2 would work </w:t>
      </w:r>
      <w:r w:rsidR="009A5B2F">
        <w:rPr>
          <w:sz w:val="28"/>
        </w:rPr>
        <w:t xml:space="preserve">and the inferences of the monocular slam are as follows </w:t>
      </w:r>
    </w:p>
    <w:p w:rsidR="00400F58" w:rsidRDefault="00400F58" w:rsidP="00417A85">
      <w:pPr>
        <w:rPr>
          <w:sz w:val="28"/>
        </w:rPr>
      </w:pPr>
    </w:p>
    <w:p w:rsidR="002F7947" w:rsidRDefault="009A5B2F" w:rsidP="009A5B2F">
      <w:pPr>
        <w:pStyle w:val="ListParagraph"/>
        <w:numPr>
          <w:ilvl w:val="0"/>
          <w:numId w:val="13"/>
        </w:numPr>
        <w:rPr>
          <w:sz w:val="28"/>
        </w:rPr>
      </w:pPr>
      <w:r w:rsidRPr="009A5B2F">
        <w:rPr>
          <w:sz w:val="28"/>
        </w:rPr>
        <w:t>T</w:t>
      </w:r>
      <w:r w:rsidR="002F7947" w:rsidRPr="009A5B2F">
        <w:rPr>
          <w:sz w:val="28"/>
        </w:rPr>
        <w:t xml:space="preserve">ook a lot of time to get the required number of matches </w:t>
      </w:r>
    </w:p>
    <w:p w:rsidR="009A5B2F" w:rsidRDefault="009A5B2F" w:rsidP="009A5B2F">
      <w:pPr>
        <w:pStyle w:val="ListParagraph"/>
        <w:numPr>
          <w:ilvl w:val="0"/>
          <w:numId w:val="13"/>
        </w:numPr>
        <w:rPr>
          <w:sz w:val="28"/>
        </w:rPr>
      </w:pPr>
      <w:r>
        <w:rPr>
          <w:sz w:val="28"/>
        </w:rPr>
        <w:t>No absolute value of scale</w:t>
      </w:r>
    </w:p>
    <w:p w:rsidR="009A5B2F" w:rsidRDefault="009A5B2F" w:rsidP="009A5B2F">
      <w:pPr>
        <w:pStyle w:val="ListParagraph"/>
        <w:numPr>
          <w:ilvl w:val="0"/>
          <w:numId w:val="13"/>
        </w:numPr>
        <w:rPr>
          <w:sz w:val="28"/>
        </w:rPr>
      </w:pPr>
      <w:r>
        <w:rPr>
          <w:sz w:val="28"/>
        </w:rPr>
        <w:t xml:space="preserve">Quickly lost mapping </w:t>
      </w:r>
    </w:p>
    <w:p w:rsidR="009A5B2F" w:rsidRDefault="009A5B2F" w:rsidP="009A5B2F">
      <w:pPr>
        <w:pStyle w:val="ListParagraph"/>
        <w:numPr>
          <w:ilvl w:val="0"/>
          <w:numId w:val="13"/>
        </w:numPr>
        <w:rPr>
          <w:sz w:val="28"/>
        </w:rPr>
      </w:pPr>
      <w:r>
        <w:rPr>
          <w:sz w:val="28"/>
        </w:rPr>
        <w:t xml:space="preserve">Too varied with speed </w:t>
      </w:r>
    </w:p>
    <w:p w:rsidR="009A5B2F" w:rsidRDefault="009A5B2F" w:rsidP="009A5B2F">
      <w:pPr>
        <w:pStyle w:val="ListParagraph"/>
        <w:numPr>
          <w:ilvl w:val="0"/>
          <w:numId w:val="13"/>
        </w:numPr>
        <w:rPr>
          <w:sz w:val="28"/>
        </w:rPr>
      </w:pPr>
      <w:r>
        <w:rPr>
          <w:sz w:val="28"/>
        </w:rPr>
        <w:t>Too varied with the environment lighting conditions as well</w:t>
      </w:r>
    </w:p>
    <w:p w:rsidR="009A5B2F" w:rsidRDefault="009A5B2F" w:rsidP="009A5B2F">
      <w:pPr>
        <w:pStyle w:val="ListParagraph"/>
        <w:numPr>
          <w:ilvl w:val="0"/>
          <w:numId w:val="13"/>
        </w:numPr>
        <w:rPr>
          <w:sz w:val="28"/>
        </w:rPr>
      </w:pPr>
      <w:r>
        <w:rPr>
          <w:sz w:val="28"/>
        </w:rPr>
        <w:t>Takes too long to initialize</w:t>
      </w:r>
    </w:p>
    <w:p w:rsidR="00400F58" w:rsidRDefault="00400F58" w:rsidP="009A5B2F">
      <w:pPr>
        <w:rPr>
          <w:sz w:val="28"/>
        </w:rPr>
      </w:pPr>
    </w:p>
    <w:p w:rsidR="009A5B2F" w:rsidRDefault="009A5B2F" w:rsidP="009A5B2F">
      <w:pPr>
        <w:rPr>
          <w:sz w:val="28"/>
        </w:rPr>
      </w:pPr>
      <w:r>
        <w:rPr>
          <w:sz w:val="28"/>
        </w:rPr>
        <w:t>So with all these points on the table we moved on to ster</w:t>
      </w:r>
      <w:r w:rsidR="00C40CDE">
        <w:rPr>
          <w:sz w:val="28"/>
        </w:rPr>
        <w:t>e</w:t>
      </w:r>
      <w:r>
        <w:rPr>
          <w:sz w:val="28"/>
        </w:rPr>
        <w:t>o ORB SLAM2 hoping for better results</w:t>
      </w:r>
    </w:p>
    <w:p w:rsidR="009A5B2F" w:rsidRDefault="009A5B2F" w:rsidP="009A5B2F">
      <w:pPr>
        <w:pStyle w:val="Heading1"/>
      </w:pPr>
      <w:r w:rsidRPr="009A5B2F">
        <w:rPr>
          <w:sz w:val="32"/>
        </w:rPr>
        <w:t xml:space="preserve">Week 4 </w:t>
      </w:r>
      <w:r>
        <w:t xml:space="preserve">– </w:t>
      </w:r>
    </w:p>
    <w:p w:rsidR="009A5B2F" w:rsidRDefault="009A5B2F" w:rsidP="009A5B2F"/>
    <w:p w:rsidR="00C4309C" w:rsidRDefault="009A5B2F" w:rsidP="009A5B2F">
      <w:pPr>
        <w:rPr>
          <w:sz w:val="28"/>
        </w:rPr>
      </w:pPr>
      <w:r>
        <w:rPr>
          <w:sz w:val="28"/>
        </w:rPr>
        <w:t xml:space="preserve">After </w:t>
      </w:r>
      <w:r w:rsidR="00A24478">
        <w:rPr>
          <w:sz w:val="28"/>
        </w:rPr>
        <w:t xml:space="preserve">a lot of </w:t>
      </w:r>
      <w:r w:rsidR="00C4309C">
        <w:rPr>
          <w:sz w:val="28"/>
        </w:rPr>
        <w:t>working around</w:t>
      </w:r>
      <w:r w:rsidR="00A24478">
        <w:rPr>
          <w:sz w:val="28"/>
        </w:rPr>
        <w:t xml:space="preserve"> with the orb slam we started verification of </w:t>
      </w:r>
      <w:r w:rsidR="004E5BE2">
        <w:rPr>
          <w:sz w:val="28"/>
        </w:rPr>
        <w:t xml:space="preserve">the loop closure and all the various other things included in the orb slam. </w:t>
      </w:r>
      <w:r w:rsidR="00C4309C">
        <w:rPr>
          <w:sz w:val="28"/>
        </w:rPr>
        <w:t>We checked for correctness in the data when we figured out there was more to it and we had to tune the camera parameters</w:t>
      </w:r>
      <w:r w:rsidR="0087473D">
        <w:rPr>
          <w:sz w:val="28"/>
        </w:rPr>
        <w:t xml:space="preserve">. </w:t>
      </w:r>
    </w:p>
    <w:p w:rsidR="0087473D" w:rsidRDefault="0087473D" w:rsidP="009A5B2F">
      <w:pPr>
        <w:rPr>
          <w:sz w:val="28"/>
        </w:rPr>
      </w:pPr>
      <w:r>
        <w:rPr>
          <w:sz w:val="28"/>
        </w:rPr>
        <w:t>The camera parameters such as f</w:t>
      </w:r>
      <w:r>
        <w:rPr>
          <w:sz w:val="28"/>
          <w:vertAlign w:val="subscript"/>
        </w:rPr>
        <w:t>x</w:t>
      </w:r>
      <w:r>
        <w:rPr>
          <w:sz w:val="28"/>
        </w:rPr>
        <w:t xml:space="preserve"> and f</w:t>
      </w:r>
      <w:r>
        <w:rPr>
          <w:sz w:val="28"/>
          <w:vertAlign w:val="subscript"/>
        </w:rPr>
        <w:t>y</w:t>
      </w:r>
      <w:r>
        <w:rPr>
          <w:sz w:val="28"/>
        </w:rPr>
        <w:t xml:space="preserve"> are mentioned also various other parameters are mentioned as well in the config file of the zed camera named as </w:t>
      </w:r>
      <w:r w:rsidR="004413B3">
        <w:rPr>
          <w:sz w:val="28"/>
        </w:rPr>
        <w:t>SN11268.conf</w:t>
      </w:r>
      <w:r>
        <w:rPr>
          <w:sz w:val="28"/>
        </w:rPr>
        <w:t>.</w:t>
      </w:r>
    </w:p>
    <w:p w:rsidR="00AF290B" w:rsidRPr="00AF290B" w:rsidRDefault="00AF290B" w:rsidP="00AF290B">
      <w:pPr>
        <w:shd w:val="clear" w:color="auto" w:fill="CCECFF"/>
        <w:rPr>
          <w:rFonts w:eastAsia="Times New Roman" w:cs="Arial"/>
          <w:color w:val="404040"/>
          <w:sz w:val="28"/>
          <w:szCs w:val="28"/>
        </w:rPr>
      </w:pPr>
      <w:r w:rsidRPr="00AF290B">
        <w:rPr>
          <w:rFonts w:eastAsia="Times New Roman" w:cs="Arial"/>
          <w:color w:val="404040"/>
          <w:sz w:val="28"/>
          <w:szCs w:val="28"/>
        </w:rPr>
        <w:t>[c</w:t>
      </w:r>
      <w:r w:rsidRPr="00AF290B">
        <w:rPr>
          <w:rFonts w:eastAsia="Times New Roman" w:cs="Arial"/>
          <w:color w:val="404040"/>
          <w:sz w:val="28"/>
          <w:szCs w:val="28"/>
          <w:vertAlign w:val="subscript"/>
        </w:rPr>
        <w:t>x</w:t>
      </w:r>
      <w:r w:rsidRPr="00AF290B">
        <w:rPr>
          <w:rFonts w:eastAsia="Times New Roman" w:cs="Arial"/>
          <w:color w:val="404040"/>
          <w:sz w:val="28"/>
          <w:szCs w:val="28"/>
        </w:rPr>
        <w:t>,c</w:t>
      </w:r>
      <w:r w:rsidRPr="00AF290B">
        <w:rPr>
          <w:rFonts w:eastAsia="Times New Roman" w:cs="Arial"/>
          <w:color w:val="404040"/>
          <w:sz w:val="28"/>
          <w:szCs w:val="28"/>
          <w:vertAlign w:val="subscript"/>
        </w:rPr>
        <w:t>y</w:t>
      </w:r>
      <w:r w:rsidRPr="00AF290B">
        <w:rPr>
          <w:rFonts w:eastAsia="Times New Roman" w:cs="Arial"/>
          <w:color w:val="404040"/>
          <w:sz w:val="28"/>
          <w:szCs w:val="28"/>
        </w:rPr>
        <w:t>] — Optical center (the principal point), in pixels.</w:t>
      </w:r>
    </w:p>
    <w:p w:rsidR="00AF290B" w:rsidRPr="00AF290B" w:rsidRDefault="00AF290B" w:rsidP="00AF290B">
      <w:pPr>
        <w:shd w:val="clear" w:color="auto" w:fill="CCECFF"/>
        <w:rPr>
          <w:rFonts w:eastAsia="Times New Roman" w:cs="Arial"/>
          <w:color w:val="404040"/>
          <w:sz w:val="28"/>
          <w:szCs w:val="28"/>
        </w:rPr>
      </w:pPr>
      <w:r w:rsidRPr="00AF290B">
        <w:rPr>
          <w:rFonts w:eastAsia="Times New Roman" w:cs="Arial"/>
          <w:color w:val="404040"/>
          <w:sz w:val="28"/>
          <w:szCs w:val="28"/>
        </w:rPr>
        <w:t>(f</w:t>
      </w:r>
      <w:r w:rsidRPr="00AF290B">
        <w:rPr>
          <w:rFonts w:eastAsia="Times New Roman" w:cs="Arial"/>
          <w:color w:val="404040"/>
          <w:sz w:val="28"/>
          <w:szCs w:val="28"/>
          <w:vertAlign w:val="subscript"/>
        </w:rPr>
        <w:t>x</w:t>
      </w:r>
      <w:r w:rsidRPr="00AF290B">
        <w:rPr>
          <w:rFonts w:eastAsia="Times New Roman" w:cs="Arial"/>
          <w:color w:val="404040"/>
          <w:sz w:val="28"/>
          <w:szCs w:val="28"/>
        </w:rPr>
        <w:t>,f</w:t>
      </w:r>
      <w:r w:rsidRPr="00AF290B">
        <w:rPr>
          <w:rFonts w:eastAsia="Times New Roman" w:cs="Arial"/>
          <w:color w:val="404040"/>
          <w:sz w:val="28"/>
          <w:szCs w:val="28"/>
          <w:vertAlign w:val="subscript"/>
        </w:rPr>
        <w:t>y</w:t>
      </w:r>
      <w:r w:rsidRPr="00AF290B">
        <w:rPr>
          <w:rFonts w:eastAsia="Times New Roman" w:cs="Arial"/>
          <w:color w:val="404040"/>
          <w:sz w:val="28"/>
          <w:szCs w:val="28"/>
        </w:rPr>
        <w:t>)— Focal length in pixels. </w:t>
      </w:r>
      <w:r w:rsidRPr="00AF290B">
        <w:rPr>
          <w:rFonts w:eastAsia="Times New Roman" w:cs="Arial"/>
          <w:color w:val="404040"/>
          <w:sz w:val="28"/>
          <w:szCs w:val="28"/>
        </w:rPr>
        <w:br/>
      </w:r>
      <w:r w:rsidRPr="00AF290B">
        <w:rPr>
          <w:rFonts w:eastAsia="Times New Roman"/>
          <w:i/>
          <w:iCs/>
          <w:color w:val="404040"/>
          <w:sz w:val="28"/>
          <w:szCs w:val="28"/>
        </w:rPr>
        <w:t>f</w:t>
      </w:r>
      <w:r w:rsidRPr="00AF290B">
        <w:rPr>
          <w:rFonts w:eastAsia="Times New Roman"/>
          <w:i/>
          <w:iCs/>
          <w:color w:val="404040"/>
          <w:position w:val="-5"/>
          <w:sz w:val="28"/>
          <w:szCs w:val="28"/>
        </w:rPr>
        <w:t>x</w:t>
      </w:r>
      <w:r w:rsidRPr="00AF290B">
        <w:rPr>
          <w:rFonts w:eastAsia="Times New Roman"/>
          <w:color w:val="404040"/>
          <w:sz w:val="28"/>
          <w:szCs w:val="28"/>
        </w:rPr>
        <w:t>=</w:t>
      </w:r>
      <w:r w:rsidRPr="00AF290B">
        <w:rPr>
          <w:rFonts w:eastAsia="Times New Roman"/>
          <w:i/>
          <w:iCs/>
          <w:color w:val="404040"/>
          <w:sz w:val="28"/>
          <w:szCs w:val="28"/>
        </w:rPr>
        <w:t>F</w:t>
      </w:r>
      <w:r w:rsidRPr="00AF290B">
        <w:rPr>
          <w:rFonts w:eastAsia="Times New Roman"/>
          <w:color w:val="404040"/>
          <w:sz w:val="28"/>
          <w:szCs w:val="28"/>
        </w:rPr>
        <w:t>/</w:t>
      </w:r>
      <w:r w:rsidRPr="00AF290B">
        <w:rPr>
          <w:rFonts w:eastAsia="Times New Roman"/>
          <w:i/>
          <w:iCs/>
          <w:color w:val="404040"/>
          <w:sz w:val="28"/>
          <w:szCs w:val="28"/>
        </w:rPr>
        <w:t>p</w:t>
      </w:r>
      <w:r w:rsidRPr="00AF290B">
        <w:rPr>
          <w:rFonts w:eastAsia="Times New Roman"/>
          <w:i/>
          <w:iCs/>
          <w:color w:val="404040"/>
          <w:position w:val="-5"/>
          <w:sz w:val="28"/>
          <w:szCs w:val="28"/>
        </w:rPr>
        <w:t>x</w:t>
      </w:r>
      <w:r w:rsidRPr="00AF290B">
        <w:rPr>
          <w:rFonts w:eastAsia="Times New Roman" w:cs="Arial"/>
          <w:color w:val="404040"/>
          <w:sz w:val="28"/>
          <w:szCs w:val="28"/>
        </w:rPr>
        <w:br/>
      </w:r>
      <w:r w:rsidRPr="00AF290B">
        <w:rPr>
          <w:rFonts w:eastAsia="Times New Roman"/>
          <w:i/>
          <w:iCs/>
          <w:color w:val="404040"/>
          <w:sz w:val="28"/>
          <w:szCs w:val="28"/>
        </w:rPr>
        <w:t>f</w:t>
      </w:r>
      <w:r w:rsidRPr="00AF290B">
        <w:rPr>
          <w:rFonts w:eastAsia="Times New Roman"/>
          <w:i/>
          <w:iCs/>
          <w:color w:val="404040"/>
          <w:position w:val="-5"/>
          <w:sz w:val="28"/>
          <w:szCs w:val="28"/>
        </w:rPr>
        <w:t>y</w:t>
      </w:r>
      <w:r w:rsidRPr="00AF290B">
        <w:rPr>
          <w:rFonts w:eastAsia="Times New Roman"/>
          <w:color w:val="404040"/>
          <w:sz w:val="28"/>
          <w:szCs w:val="28"/>
        </w:rPr>
        <w:t>=</w:t>
      </w:r>
      <w:r w:rsidRPr="00AF290B">
        <w:rPr>
          <w:rFonts w:eastAsia="Times New Roman"/>
          <w:i/>
          <w:iCs/>
          <w:color w:val="404040"/>
          <w:sz w:val="28"/>
          <w:szCs w:val="28"/>
        </w:rPr>
        <w:t>F</w:t>
      </w:r>
      <w:r w:rsidRPr="00AF290B">
        <w:rPr>
          <w:rFonts w:eastAsia="Times New Roman"/>
          <w:color w:val="404040"/>
          <w:sz w:val="28"/>
          <w:szCs w:val="28"/>
        </w:rPr>
        <w:t>/</w:t>
      </w:r>
      <w:r w:rsidRPr="00AF290B">
        <w:rPr>
          <w:rFonts w:eastAsia="Times New Roman"/>
          <w:i/>
          <w:iCs/>
          <w:color w:val="404040"/>
          <w:sz w:val="28"/>
          <w:szCs w:val="28"/>
        </w:rPr>
        <w:t>p</w:t>
      </w:r>
      <w:r w:rsidRPr="00AF290B">
        <w:rPr>
          <w:rFonts w:eastAsia="Times New Roman"/>
          <w:i/>
          <w:iCs/>
          <w:color w:val="404040"/>
          <w:position w:val="-5"/>
          <w:sz w:val="28"/>
          <w:szCs w:val="28"/>
        </w:rPr>
        <w:t>y</w:t>
      </w:r>
      <w:r w:rsidRPr="00AF290B">
        <w:rPr>
          <w:rFonts w:eastAsia="Times New Roman" w:cs="Arial"/>
          <w:color w:val="404040"/>
          <w:sz w:val="28"/>
          <w:szCs w:val="28"/>
        </w:rPr>
        <w:br/>
      </w:r>
      <w:r w:rsidRPr="00AF290B">
        <w:rPr>
          <w:rFonts w:eastAsia="Times New Roman"/>
          <w:i/>
          <w:iCs/>
          <w:color w:val="404040"/>
          <w:sz w:val="28"/>
          <w:szCs w:val="28"/>
        </w:rPr>
        <w:t>F</w:t>
      </w:r>
      <w:r w:rsidRPr="00AF290B">
        <w:rPr>
          <w:rFonts w:eastAsia="Times New Roman" w:cs="Arial"/>
          <w:color w:val="404040"/>
          <w:sz w:val="28"/>
          <w:szCs w:val="28"/>
        </w:rPr>
        <w:t> — Focal length in world units, typically expressed in millimeters.</w:t>
      </w:r>
      <w:r w:rsidRPr="00AF290B">
        <w:rPr>
          <w:rFonts w:eastAsia="Times New Roman" w:cs="Arial"/>
          <w:color w:val="404040"/>
          <w:sz w:val="28"/>
          <w:szCs w:val="28"/>
        </w:rPr>
        <w:br/>
        <w:t>(P</w:t>
      </w:r>
      <w:r w:rsidRPr="00AF290B">
        <w:rPr>
          <w:rFonts w:eastAsia="Times New Roman" w:cs="Arial"/>
          <w:color w:val="404040"/>
          <w:sz w:val="28"/>
          <w:szCs w:val="28"/>
          <w:vertAlign w:val="subscript"/>
        </w:rPr>
        <w:t>x</w:t>
      </w:r>
      <w:r w:rsidRPr="00AF290B">
        <w:rPr>
          <w:rFonts w:eastAsia="Times New Roman" w:cs="Arial"/>
          <w:color w:val="404040"/>
          <w:sz w:val="28"/>
          <w:szCs w:val="28"/>
        </w:rPr>
        <w:t>,P</w:t>
      </w:r>
      <w:r w:rsidRPr="00AF290B">
        <w:rPr>
          <w:rFonts w:eastAsia="Times New Roman" w:cs="Arial"/>
          <w:color w:val="404040"/>
          <w:sz w:val="28"/>
          <w:szCs w:val="28"/>
          <w:vertAlign w:val="subscript"/>
        </w:rPr>
        <w:t>y</w:t>
      </w:r>
      <w:r w:rsidRPr="00AF290B">
        <w:rPr>
          <w:rFonts w:eastAsia="Times New Roman" w:cs="Arial"/>
          <w:color w:val="404040"/>
          <w:sz w:val="28"/>
          <w:szCs w:val="28"/>
        </w:rPr>
        <w:t>)— Size of the pixel in world units.</w:t>
      </w:r>
    </w:p>
    <w:p w:rsidR="00AF290B" w:rsidRPr="00AF290B" w:rsidRDefault="00AF290B" w:rsidP="00AF290B">
      <w:pPr>
        <w:shd w:val="clear" w:color="auto" w:fill="CCECFF"/>
        <w:rPr>
          <w:rFonts w:eastAsia="Times New Roman" w:cs="Arial"/>
          <w:color w:val="404040"/>
          <w:sz w:val="28"/>
          <w:szCs w:val="28"/>
        </w:rPr>
      </w:pPr>
      <w:r w:rsidRPr="00AF290B">
        <w:rPr>
          <w:rFonts w:eastAsia="Times New Roman" w:cs="Arial"/>
          <w:color w:val="404040"/>
          <w:sz w:val="28"/>
          <w:szCs w:val="28"/>
        </w:rPr>
        <w:lastRenderedPageBreak/>
        <w:t>s — Skew coefficient, which is non-zero if the image axes are not perpendicular.</w:t>
      </w:r>
      <w:r w:rsidRPr="00AF290B">
        <w:rPr>
          <w:rFonts w:eastAsia="Times New Roman" w:cs="Arial"/>
          <w:color w:val="404040"/>
          <w:sz w:val="28"/>
          <w:szCs w:val="28"/>
        </w:rPr>
        <w:br/>
        <w:t>s=fytan</w:t>
      </w:r>
      <w:r w:rsidRPr="00AF290B">
        <w:rPr>
          <w:rFonts w:ascii="Times New Roman" w:eastAsia="Times New Roman" w:hAnsi="Times New Roman"/>
          <w:color w:val="404040"/>
          <w:sz w:val="28"/>
          <w:szCs w:val="28"/>
        </w:rPr>
        <w:t>α</w:t>
      </w:r>
    </w:p>
    <w:p w:rsidR="004413B3" w:rsidRDefault="004413B3" w:rsidP="009A5B2F">
      <w:pPr>
        <w:rPr>
          <w:sz w:val="28"/>
        </w:rPr>
      </w:pPr>
    </w:p>
    <w:p w:rsidR="004413B3" w:rsidRDefault="004413B3" w:rsidP="009A5B2F">
      <w:pPr>
        <w:rPr>
          <w:sz w:val="28"/>
        </w:rPr>
      </w:pPr>
    </w:p>
    <w:p w:rsidR="0087473D" w:rsidRDefault="0087473D" w:rsidP="009A5B2F">
      <w:pPr>
        <w:rPr>
          <w:sz w:val="28"/>
        </w:rPr>
      </w:pPr>
      <w:r>
        <w:rPr>
          <w:sz w:val="28"/>
        </w:rPr>
        <w:t>This can be found at the path –</w:t>
      </w:r>
      <w:r w:rsidR="004413B3">
        <w:rPr>
          <w:sz w:val="28"/>
        </w:rPr>
        <w:t xml:space="preserve"> </w:t>
      </w:r>
      <w:r w:rsidR="002815FF">
        <w:rPr>
          <w:sz w:val="28"/>
        </w:rPr>
        <w:t>{root dir}</w:t>
      </w:r>
      <w:r w:rsidR="004413B3">
        <w:rPr>
          <w:sz w:val="28"/>
        </w:rPr>
        <w:t>/</w:t>
      </w:r>
      <w:r w:rsidR="002815FF">
        <w:rPr>
          <w:sz w:val="28"/>
        </w:rPr>
        <w:t>{zed dir}/</w:t>
      </w:r>
      <w:r w:rsidR="004413B3">
        <w:rPr>
          <w:sz w:val="28"/>
        </w:rPr>
        <w:t xml:space="preserve"> config/--</w:t>
      </w:r>
      <w:r>
        <w:rPr>
          <w:sz w:val="28"/>
        </w:rPr>
        <w:t xml:space="preserve"> </w:t>
      </w:r>
    </w:p>
    <w:p w:rsidR="004413B3" w:rsidRPr="004413B3" w:rsidRDefault="004413B3" w:rsidP="004413B3">
      <w:pPr>
        <w:jc w:val="center"/>
        <w:rPr>
          <w:b/>
          <w:sz w:val="36"/>
          <w:u w:val="single"/>
        </w:rPr>
      </w:pPr>
      <w:r w:rsidRPr="004413B3">
        <w:rPr>
          <w:b/>
          <w:sz w:val="36"/>
          <w:u w:val="single"/>
        </w:rPr>
        <w:t>SN11268.conf</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[LEFT_CAM_2K]</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fx = 1401.76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fy = 1401.76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cx = 1159.16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cy = 625.376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k1 = -0.168312</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k2 = 0.0216054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[RIGHT_CAM_2K]</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fx = 1397.95</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fy = 1397.95</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cx = 1164.75</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cy = 620.326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k1 = -0.171194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k2 = 0.0250973</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[LEFT_CAM_FHD]</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fx = 1401.76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fy = 1401.76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cx = 1015.16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cy = 544.376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k1 = -0.168312</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k2 = 0.0216054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[RIGHT_CAM_FHD]</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fx = 1397.95</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lastRenderedPageBreak/>
        <w:t>fy = 1397.95</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cx = 1020.75</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cy = 539.326</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k1 = -0.171194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k2 = 0.0250973</w:t>
      </w:r>
    </w:p>
    <w:p w:rsidR="004413B3" w:rsidRPr="004413B3" w:rsidRDefault="004413B3" w:rsidP="004413B3">
      <w:pPr>
        <w:shd w:val="clear" w:color="auto" w:fill="CCECFF"/>
        <w:rPr>
          <w:rFonts w:asciiTheme="majorHAnsi" w:hAnsiTheme="majorHAnsi"/>
          <w:color w:val="auto"/>
          <w:sz w:val="20"/>
        </w:rPr>
      </w:pPr>
    </w:p>
    <w:p w:rsidR="004413B3" w:rsidRPr="004413B3" w:rsidRDefault="004413B3" w:rsidP="004413B3">
      <w:pPr>
        <w:shd w:val="clear" w:color="auto" w:fill="CCECFF"/>
        <w:rPr>
          <w:rFonts w:asciiTheme="majorHAnsi" w:hAnsiTheme="majorHAnsi"/>
          <w:color w:val="auto"/>
          <w:sz w:val="20"/>
        </w:rPr>
      </w:pP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[LEFT_CAM_HD]</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fx = 700.881</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fy = 700.881</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cx = 666.082</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cy = 360.688</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k1 = -0.168312</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k2 = 0.0216054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[RIGHT_CAM_HD]</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fx = 698.977</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fy = 698.977</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cx = 668.877</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cy = 358.163</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k1 = -0.171194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k2 = 0.0250973</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[LEFT_CAM_VGA]</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fx = 350.44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fy = 350.44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cx = 348.541</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cy = 187.844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k1 = -0.168312</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k2 = 0.0216054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[RIGHT_CAM_VGA]</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fx = 349.489</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fy = 349.489</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lastRenderedPageBreak/>
        <w:t>cx = 349.938</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cy = 186.581</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k1 = -0.171194</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k2 = 0.0250973</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[STEREO]</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Baseline = 120</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CV_2K = 0.0106479</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CV_FHD = 0.0106479</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CV_HD = 0.0106479</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CV_VGA = 0.0106479</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RX_2K = 0.00989681</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RX_FHD = 0.00989681</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RX_HD = 0.00989681</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RX_VGA = 0.00989681</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RZ_2K = -0.000339115</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RZ_FHD = -0.000339115</w:t>
      </w:r>
    </w:p>
    <w:p w:rsidR="004413B3"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RZ_HD = -0.000339115</w:t>
      </w:r>
    </w:p>
    <w:p w:rsidR="00400F58" w:rsidRPr="004413B3" w:rsidRDefault="004413B3" w:rsidP="004413B3">
      <w:pPr>
        <w:shd w:val="clear" w:color="auto" w:fill="CCECFF"/>
        <w:rPr>
          <w:rFonts w:asciiTheme="majorHAnsi" w:hAnsiTheme="majorHAnsi"/>
          <w:color w:val="auto"/>
          <w:sz w:val="20"/>
        </w:rPr>
      </w:pPr>
      <w:r w:rsidRPr="004413B3">
        <w:rPr>
          <w:rFonts w:asciiTheme="majorHAnsi" w:hAnsiTheme="majorHAnsi"/>
          <w:color w:val="auto"/>
          <w:sz w:val="20"/>
        </w:rPr>
        <w:t>RZ_VGA = -0.000339115</w:t>
      </w:r>
    </w:p>
    <w:p w:rsidR="00400F58" w:rsidRDefault="00400F58" w:rsidP="009A5B2F">
      <w:pPr>
        <w:rPr>
          <w:sz w:val="28"/>
        </w:rPr>
      </w:pPr>
    </w:p>
    <w:p w:rsidR="00400F58" w:rsidRDefault="00400F58" w:rsidP="009A5B2F">
      <w:pPr>
        <w:rPr>
          <w:sz w:val="28"/>
        </w:rPr>
      </w:pPr>
    </w:p>
    <w:p w:rsidR="002815FF" w:rsidRDefault="002815FF" w:rsidP="009A5B2F">
      <w:pPr>
        <w:rPr>
          <w:sz w:val="28"/>
        </w:rPr>
      </w:pPr>
    </w:p>
    <w:p w:rsidR="002815FF" w:rsidRDefault="002815FF" w:rsidP="009A5B2F">
      <w:pPr>
        <w:rPr>
          <w:sz w:val="28"/>
        </w:rPr>
      </w:pPr>
    </w:p>
    <w:p w:rsidR="002815FF" w:rsidRDefault="002815FF" w:rsidP="009A5B2F">
      <w:pPr>
        <w:rPr>
          <w:sz w:val="28"/>
        </w:rPr>
      </w:pPr>
    </w:p>
    <w:p w:rsidR="002815FF" w:rsidRDefault="002815FF" w:rsidP="009A5B2F">
      <w:pPr>
        <w:rPr>
          <w:sz w:val="28"/>
        </w:rPr>
      </w:pPr>
    </w:p>
    <w:p w:rsidR="002815FF" w:rsidRDefault="002815FF" w:rsidP="009A5B2F">
      <w:pPr>
        <w:rPr>
          <w:sz w:val="28"/>
        </w:rPr>
      </w:pPr>
    </w:p>
    <w:p w:rsidR="002815FF" w:rsidRDefault="002815FF" w:rsidP="009A5B2F">
      <w:pPr>
        <w:rPr>
          <w:sz w:val="28"/>
        </w:rPr>
      </w:pPr>
    </w:p>
    <w:p w:rsidR="00400F58" w:rsidRDefault="00400F58" w:rsidP="009A5B2F">
      <w:pPr>
        <w:rPr>
          <w:sz w:val="28"/>
        </w:rPr>
      </w:pPr>
    </w:p>
    <w:p w:rsidR="002815FF" w:rsidRDefault="002815FF" w:rsidP="009A5B2F">
      <w:pPr>
        <w:rPr>
          <w:sz w:val="28"/>
        </w:rPr>
      </w:pPr>
    </w:p>
    <w:p w:rsidR="0087473D" w:rsidRPr="0087473D" w:rsidRDefault="0087473D" w:rsidP="009A5B2F">
      <w:pPr>
        <w:rPr>
          <w:sz w:val="28"/>
        </w:rPr>
      </w:pPr>
      <w:r>
        <w:rPr>
          <w:rFonts w:eastAsia="Times New Roman"/>
          <w:noProof/>
          <w:color w:val="333333"/>
          <w:sz w:val="24"/>
          <w:lang w:val="en-IN" w:eastAsia="en-IN"/>
        </w:rPr>
        <w:lastRenderedPageBreak/>
        <mc:AlternateContent>
          <mc:Choice Requires="wps">
            <w:drawing>
              <wp:anchor distT="0" distB="0" distL="114300" distR="114300" simplePos="0" relativeHeight="251659263" behindDoc="1" locked="0" layoutInCell="1" allowOverlap="1" wp14:anchorId="75084740" wp14:editId="59A2472D">
                <wp:simplePos x="0" y="0"/>
                <wp:positionH relativeFrom="column">
                  <wp:posOffset>-79513</wp:posOffset>
                </wp:positionH>
                <wp:positionV relativeFrom="paragraph">
                  <wp:posOffset>326003</wp:posOffset>
                </wp:positionV>
                <wp:extent cx="6273579" cy="4381169"/>
                <wp:effectExtent l="0" t="0" r="13335" b="19685"/>
                <wp:wrapNone/>
                <wp:docPr id="3" name="Rectangle 3"/>
                <wp:cNvGraphicFramePr/>
                <a:graphic xmlns:a="http://schemas.openxmlformats.org/drawingml/2006/main">
                  <a:graphicData uri="http://schemas.microsoft.com/office/word/2010/wordprocessingShape">
                    <wps:wsp>
                      <wps:cNvSpPr/>
                      <wps:spPr>
                        <a:xfrm>
                          <a:off x="0" y="0"/>
                          <a:ext cx="6273579" cy="4381169"/>
                        </a:xfrm>
                        <a:prstGeom prst="rect">
                          <a:avLst/>
                        </a:prstGeom>
                        <a:solidFill>
                          <a:srgbClr val="CCEC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DE487" id="Rectangle 3" o:spid="_x0000_s1026" style="position:absolute;margin-left:-6.25pt;margin-top:25.65pt;width:494pt;height:344.9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" fillcolor="#ccecff" strokecolor="#68230b [1604]" strokeweight="1pt"/>
            </w:pict>
          </mc:Fallback>
        </mc:AlternateContent>
      </w:r>
      <w:r w:rsidRPr="0087473D">
        <w:rPr>
          <w:sz w:val="28"/>
        </w:rPr>
        <w:t xml:space="preserve">The topics published by zed are </w:t>
      </w:r>
      <w:r>
        <w:rPr>
          <w:sz w:val="28"/>
        </w:rPr>
        <w:t xml:space="preserve">- </w:t>
      </w:r>
    </w:p>
    <w:p w:rsidR="0087473D" w:rsidRPr="0087473D" w:rsidRDefault="0087473D" w:rsidP="0087473D">
      <w:pPr>
        <w:shd w:val="clear" w:color="auto" w:fill="CCECFF"/>
        <w:spacing w:before="100" w:beforeAutospacing="1" w:after="100" w:afterAutospacing="1" w:line="240" w:lineRule="auto"/>
        <w:ind w:left="720"/>
        <w:jc w:val="center"/>
        <w:rPr>
          <w:rFonts w:eastAsia="Times New Roman"/>
          <w:b/>
          <w:color w:val="333333"/>
          <w:sz w:val="36"/>
          <w:u w:val="single"/>
        </w:rPr>
      </w:pPr>
      <w:r w:rsidRPr="0087473D">
        <w:rPr>
          <w:rFonts w:eastAsia="Times New Roman"/>
          <w:b/>
          <w:color w:val="002060"/>
          <w:sz w:val="36"/>
          <w:u w:val="single"/>
        </w:rPr>
        <w:t xml:space="preserve">TOPICS PUBLISHED BY ZED </w:t>
      </w:r>
    </w:p>
    <w:p w:rsidR="0087473D" w:rsidRPr="0087473D" w:rsidRDefault="0087473D" w:rsidP="0087473D">
      <w:pPr>
        <w:numPr>
          <w:ilvl w:val="0"/>
          <w:numId w:val="14"/>
        </w:numPr>
        <w:shd w:val="clear" w:color="auto" w:fill="CCECFF"/>
        <w:spacing w:before="100" w:beforeAutospacing="1" w:after="100" w:afterAutospacing="1" w:line="240" w:lineRule="auto"/>
        <w:rPr>
          <w:rFonts w:eastAsia="Times New Roman"/>
          <w:color w:val="333333"/>
          <w:sz w:val="24"/>
        </w:rPr>
      </w:pPr>
      <w:r>
        <w:rPr>
          <w:rFonts w:eastAsia="Times New Roman"/>
          <w:color w:val="333333"/>
          <w:sz w:val="24"/>
        </w:rPr>
        <w:t>l</w:t>
      </w:r>
      <w:r w:rsidRPr="0087473D">
        <w:rPr>
          <w:rFonts w:eastAsia="Times New Roman"/>
          <w:color w:val="333333"/>
          <w:sz w:val="24"/>
        </w:rPr>
        <w:t>eft camera</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/zed/rgb/image_rect_color</w:t>
      </w:r>
      <w:r w:rsidRPr="0087473D">
        <w:rPr>
          <w:rFonts w:eastAsia="Times New Roman"/>
          <w:color w:val="333333"/>
          <w:sz w:val="24"/>
        </w:rPr>
        <w:t> : Color rectified image (left RGB image by default).</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/zed/rgb/image_raw_color</w:t>
      </w:r>
      <w:r w:rsidRPr="0087473D">
        <w:rPr>
          <w:rFonts w:eastAsia="Times New Roman"/>
          <w:color w:val="333333"/>
          <w:sz w:val="24"/>
        </w:rPr>
        <w:t> : Color unrectified image (left RGB image by default).</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/zed/rgb/camera_info</w:t>
      </w:r>
      <w:r w:rsidRPr="0087473D">
        <w:rPr>
          <w:rFonts w:eastAsia="Times New Roman"/>
          <w:color w:val="333333"/>
          <w:sz w:val="24"/>
        </w:rPr>
        <w:t> : Camera calibration data.</w:t>
      </w:r>
    </w:p>
    <w:p w:rsidR="0087473D" w:rsidRPr="0087473D" w:rsidRDefault="0087473D" w:rsidP="00187F5E">
      <w:pPr>
        <w:numPr>
          <w:ilvl w:val="1"/>
          <w:numId w:val="14"/>
        </w:numPr>
        <w:shd w:val="clear" w:color="auto" w:fill="FFC000"/>
        <w:spacing w:before="60" w:after="60" w:line="240" w:lineRule="auto"/>
        <w:rPr>
          <w:rFonts w:eastAsia="Times New Roman"/>
          <w:color w:val="333333"/>
          <w:sz w:val="24"/>
        </w:rPr>
      </w:pPr>
      <w:r w:rsidRPr="0087473D">
        <w:rPr>
          <w:rFonts w:eastAsia="Times New Roman"/>
          <w:b/>
          <w:bCs/>
          <w:color w:val="333333"/>
          <w:sz w:val="24"/>
        </w:rPr>
        <w:t>/zed/left/image_rect_color</w:t>
      </w:r>
      <w:r w:rsidRPr="0087473D">
        <w:rPr>
          <w:rFonts w:eastAsia="Times New Roman"/>
          <w:color w:val="333333"/>
          <w:sz w:val="24"/>
        </w:rPr>
        <w:t> : Color rectified left image.</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/zed/left/image_raw_color</w:t>
      </w:r>
      <w:r w:rsidRPr="0087473D">
        <w:rPr>
          <w:rFonts w:eastAsia="Times New Roman"/>
          <w:color w:val="333333"/>
          <w:sz w:val="24"/>
        </w:rPr>
        <w:t> : Color unrectified left image.</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/zed/left/camera_info</w:t>
      </w:r>
      <w:r w:rsidRPr="0087473D">
        <w:rPr>
          <w:rFonts w:eastAsia="Times New Roman"/>
          <w:color w:val="333333"/>
          <w:sz w:val="24"/>
        </w:rPr>
        <w:t> : Left camera calibration data.</w:t>
      </w:r>
    </w:p>
    <w:p w:rsidR="0087473D" w:rsidRPr="0087473D" w:rsidRDefault="0087473D" w:rsidP="0087473D">
      <w:pPr>
        <w:numPr>
          <w:ilvl w:val="0"/>
          <w:numId w:val="14"/>
        </w:numPr>
        <w:shd w:val="clear" w:color="auto" w:fill="CCECFF"/>
        <w:spacing w:before="100" w:beforeAutospacing="1" w:after="100" w:afterAutospacing="1" w:line="240" w:lineRule="auto"/>
        <w:rPr>
          <w:rFonts w:eastAsia="Times New Roman"/>
          <w:color w:val="333333"/>
          <w:sz w:val="24"/>
        </w:rPr>
      </w:pPr>
      <w:r w:rsidRPr="0087473D">
        <w:rPr>
          <w:rFonts w:eastAsia="Times New Roman"/>
          <w:color w:val="333333"/>
          <w:sz w:val="24"/>
        </w:rPr>
        <w:t>Right camera</w:t>
      </w:r>
    </w:p>
    <w:p w:rsidR="0087473D" w:rsidRPr="0087473D" w:rsidRDefault="0087473D" w:rsidP="00187F5E">
      <w:pPr>
        <w:numPr>
          <w:ilvl w:val="1"/>
          <w:numId w:val="14"/>
        </w:numPr>
        <w:shd w:val="clear" w:color="auto" w:fill="FFC000"/>
        <w:spacing w:before="60" w:after="60" w:line="240" w:lineRule="auto"/>
        <w:rPr>
          <w:rFonts w:eastAsia="Times New Roman"/>
          <w:color w:val="333333"/>
          <w:sz w:val="24"/>
        </w:rPr>
      </w:pPr>
      <w:r w:rsidRPr="0087473D">
        <w:rPr>
          <w:rFonts w:eastAsia="Times New Roman"/>
          <w:b/>
          <w:bCs/>
          <w:color w:val="333333"/>
          <w:sz w:val="24"/>
        </w:rPr>
        <w:t>/zed/right/image_rect_color</w:t>
      </w:r>
      <w:r w:rsidRPr="0087473D">
        <w:rPr>
          <w:rFonts w:eastAsia="Times New Roman"/>
          <w:color w:val="333333"/>
          <w:sz w:val="24"/>
        </w:rPr>
        <w:t> : Color rectified right image.</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/zed/right/image_raw_color</w:t>
      </w:r>
      <w:r w:rsidRPr="0087473D">
        <w:rPr>
          <w:rFonts w:eastAsia="Times New Roman"/>
          <w:color w:val="333333"/>
          <w:sz w:val="24"/>
        </w:rPr>
        <w:t> : Color unrectified right image.</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/zed/right/camera_info</w:t>
      </w:r>
      <w:r w:rsidRPr="0087473D">
        <w:rPr>
          <w:rFonts w:eastAsia="Times New Roman"/>
          <w:color w:val="333333"/>
          <w:sz w:val="24"/>
        </w:rPr>
        <w:t> : Right camera calibration data.</w:t>
      </w:r>
    </w:p>
    <w:p w:rsidR="0087473D" w:rsidRPr="0087473D" w:rsidRDefault="0087473D" w:rsidP="0087473D">
      <w:pPr>
        <w:numPr>
          <w:ilvl w:val="0"/>
          <w:numId w:val="14"/>
        </w:numPr>
        <w:shd w:val="clear" w:color="auto" w:fill="CCECFF"/>
        <w:spacing w:before="100" w:beforeAutospacing="1" w:after="100" w:afterAutospacing="1" w:line="240" w:lineRule="auto"/>
        <w:rPr>
          <w:rFonts w:eastAsia="Times New Roman"/>
          <w:color w:val="333333"/>
          <w:sz w:val="24"/>
        </w:rPr>
      </w:pPr>
      <w:r w:rsidRPr="0087473D">
        <w:rPr>
          <w:rFonts w:eastAsia="Times New Roman"/>
          <w:color w:val="333333"/>
          <w:sz w:val="24"/>
        </w:rPr>
        <w:t>Depth and point cloud</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/zed/depth/depth_registered</w:t>
      </w:r>
      <w:r w:rsidRPr="0087473D">
        <w:rPr>
          <w:rFonts w:eastAsia="Times New Roman"/>
          <w:color w:val="333333"/>
          <w:sz w:val="24"/>
        </w:rPr>
        <w:t> : Depth map image registered on left image (by default 32 bits float, in meters).</w:t>
      </w:r>
    </w:p>
    <w:p w:rsidR="0087473D" w:rsidRP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/zed/point_cloud/cloud_registered</w:t>
      </w:r>
      <w:r w:rsidRPr="0087473D">
        <w:rPr>
          <w:rFonts w:eastAsia="Times New Roman"/>
          <w:color w:val="333333"/>
          <w:sz w:val="24"/>
        </w:rPr>
        <w:t> : Registered color point cloud.</w:t>
      </w:r>
    </w:p>
    <w:p w:rsidR="0087473D" w:rsidRPr="0087473D" w:rsidRDefault="0087473D" w:rsidP="0087473D">
      <w:pPr>
        <w:numPr>
          <w:ilvl w:val="0"/>
          <w:numId w:val="14"/>
        </w:numPr>
        <w:shd w:val="clear" w:color="auto" w:fill="CCECFF"/>
        <w:spacing w:before="100" w:beforeAutospacing="1" w:after="100" w:afterAutospacing="1" w:line="240" w:lineRule="auto"/>
        <w:rPr>
          <w:rFonts w:eastAsia="Times New Roman"/>
          <w:color w:val="333333"/>
          <w:sz w:val="24"/>
        </w:rPr>
      </w:pPr>
      <w:r w:rsidRPr="0087473D">
        <w:rPr>
          <w:rFonts w:eastAsia="Times New Roman"/>
          <w:color w:val="333333"/>
          <w:sz w:val="24"/>
        </w:rPr>
        <w:t>Visual odometry</w:t>
      </w:r>
    </w:p>
    <w:p w:rsidR="0087473D" w:rsidRDefault="0087473D" w:rsidP="0087473D">
      <w:pPr>
        <w:numPr>
          <w:ilvl w:val="1"/>
          <w:numId w:val="14"/>
        </w:numPr>
        <w:shd w:val="clear" w:color="auto" w:fill="CCECFF"/>
        <w:spacing w:before="60" w:after="60" w:line="240" w:lineRule="auto"/>
        <w:rPr>
          <w:rFonts w:eastAsia="Times New Roman"/>
          <w:color w:val="333333"/>
          <w:sz w:val="24"/>
        </w:rPr>
      </w:pPr>
      <w:r w:rsidRPr="0087473D">
        <w:rPr>
          <w:rFonts w:eastAsia="Times New Roman"/>
          <w:b/>
          <w:bCs/>
          <w:color w:val="333333"/>
          <w:sz w:val="24"/>
        </w:rPr>
        <w:t>/zed/odom</w:t>
      </w:r>
      <w:r w:rsidRPr="0087473D">
        <w:rPr>
          <w:rFonts w:eastAsia="Times New Roman"/>
          <w:color w:val="333333"/>
          <w:sz w:val="24"/>
        </w:rPr>
        <w:t> : Absolute 3D position and orientation relative to zed_initial_frame.</w:t>
      </w:r>
    </w:p>
    <w:p w:rsidR="0087473D" w:rsidRPr="0087473D" w:rsidRDefault="0087473D" w:rsidP="0087473D">
      <w:pPr>
        <w:shd w:val="clear" w:color="auto" w:fill="CCECFF"/>
        <w:spacing w:before="60" w:after="60" w:line="240" w:lineRule="auto"/>
        <w:rPr>
          <w:rFonts w:eastAsia="Times New Roman"/>
          <w:color w:val="333333"/>
          <w:sz w:val="24"/>
        </w:rPr>
      </w:pPr>
      <w:r>
        <w:rPr>
          <w:rFonts w:eastAsia="Times New Roman"/>
          <w:color w:val="333333"/>
          <w:sz w:val="24"/>
        </w:rPr>
        <w:t xml:space="preserve">   </w:t>
      </w:r>
    </w:p>
    <w:p w:rsidR="0087473D" w:rsidRDefault="0087473D" w:rsidP="009A5B2F">
      <w:pPr>
        <w:rPr>
          <w:sz w:val="28"/>
        </w:rPr>
      </w:pPr>
    </w:p>
    <w:p w:rsidR="00187F5E" w:rsidRDefault="00187F5E" w:rsidP="00187F5E">
      <w:pPr>
        <w:ind w:left="1080"/>
        <w:rPr>
          <w:sz w:val="28"/>
        </w:rPr>
      </w:pPr>
      <w:r>
        <w:rPr>
          <w:noProof/>
          <w:sz w:val="28"/>
          <w:lang w:val="en-IN" w:eastAsia="en-IN"/>
        </w:rPr>
        <mc:AlternateContent>
          <mc:Choice Requires="wps">
            <w:drawing>
              <wp:anchor distT="0" distB="0" distL="114300" distR="114300" simplePos="0" relativeHeight="251663360" behindDoc="0" locked="0" layoutInCell="1" allowOverlap="1" wp14:anchorId="7926D2E9" wp14:editId="61764029">
                <wp:simplePos x="0" y="0"/>
                <wp:positionH relativeFrom="column">
                  <wp:posOffset>-80010</wp:posOffset>
                </wp:positionH>
                <wp:positionV relativeFrom="paragraph">
                  <wp:posOffset>127635</wp:posOffset>
                </wp:positionV>
                <wp:extent cx="596265" cy="166370"/>
                <wp:effectExtent l="0" t="0" r="13335" b="24130"/>
                <wp:wrapNone/>
                <wp:docPr id="4" name="Rectangle 4"/>
                <wp:cNvGraphicFramePr/>
                <a:graphic xmlns:a="http://schemas.openxmlformats.org/drawingml/2006/main">
                  <a:graphicData uri="http://schemas.microsoft.com/office/word/2010/wordprocessingShape">
                    <wps:wsp>
                      <wps:cNvSpPr/>
                      <wps:spPr>
                        <a:xfrm>
                          <a:off x="0" y="0"/>
                          <a:ext cx="596265" cy="16637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B3A4C" id="Rectangle 4" o:spid="_x0000_s1026" style="position:absolute;margin-left:-6.3pt;margin-top:10.05pt;width:46.95pt;height:1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" fillcolor="#ffc000" strokecolor="#68230b [1604]" strokeweight="1pt"/>
            </w:pict>
          </mc:Fallback>
        </mc:AlternateContent>
      </w:r>
      <w:r>
        <w:rPr>
          <w:sz w:val="28"/>
        </w:rPr>
        <w:t>The topics highlighted in yellow are the topics which are being used as input for the orb slam data</w:t>
      </w:r>
    </w:p>
    <w:p w:rsidR="00400F58" w:rsidRDefault="00400F58" w:rsidP="00400F58">
      <w:pPr>
        <w:rPr>
          <w:sz w:val="28"/>
        </w:rPr>
      </w:pPr>
    </w:p>
    <w:p w:rsidR="00352955" w:rsidRDefault="00352955" w:rsidP="00400F58">
      <w:pPr>
        <w:rPr>
          <w:sz w:val="28"/>
        </w:rPr>
      </w:pPr>
    </w:p>
    <w:p w:rsidR="00352955" w:rsidRDefault="00352955" w:rsidP="00400F58">
      <w:pPr>
        <w:rPr>
          <w:sz w:val="28"/>
        </w:rPr>
      </w:pPr>
    </w:p>
    <w:p w:rsidR="00352955" w:rsidRDefault="00352955" w:rsidP="00400F58">
      <w:pPr>
        <w:rPr>
          <w:sz w:val="28"/>
        </w:rPr>
      </w:pPr>
    </w:p>
    <w:p w:rsidR="002D0013" w:rsidRPr="00352955" w:rsidRDefault="00352955" w:rsidP="00352955">
      <w:pPr>
        <w:pStyle w:val="Heading3"/>
        <w:rPr>
          <w:sz w:val="32"/>
        </w:rPr>
      </w:pPr>
      <w:r>
        <w:rPr>
          <w:sz w:val="32"/>
        </w:rPr>
        <w:t xml:space="preserve">Working with ORB_SLAM2 (Stereo) - </w:t>
      </w:r>
    </w:p>
    <w:p w:rsidR="002D0013" w:rsidRDefault="002D0013" w:rsidP="002D0013">
      <w:pPr>
        <w:rPr>
          <w:sz w:val="28"/>
        </w:rPr>
      </w:pPr>
    </w:p>
    <w:p w:rsidR="004C41E3" w:rsidRDefault="00352955" w:rsidP="002D0013">
      <w:pPr>
        <w:rPr>
          <w:sz w:val="28"/>
        </w:rPr>
      </w:pPr>
      <w:r>
        <w:rPr>
          <w:sz w:val="28"/>
        </w:rPr>
        <w:t xml:space="preserve">Orb slam works by extracting ORB features for the purpose of tracking, mapping and localization. This extraction procedure of features is based on a light contrast based algorithm which is applied on almost every pixel to figure out the features which are the </w:t>
      </w:r>
      <w:r>
        <w:rPr>
          <w:sz w:val="28"/>
        </w:rPr>
        <w:lastRenderedPageBreak/>
        <w:t>most dominant. Once these features are extracted they are tracked to obtain the relative data as compared to the previous frame.</w:t>
      </w:r>
      <w:r w:rsidR="004C41E3">
        <w:rPr>
          <w:sz w:val="28"/>
        </w:rPr>
        <w:t xml:space="preserve"> There are two datasets in the orb slam and for both, their own relative settings files.</w:t>
      </w:r>
    </w:p>
    <w:p w:rsidR="004C41E3" w:rsidRDefault="004C41E3" w:rsidP="004C41E3">
      <w:pPr>
        <w:pStyle w:val="ListParagraph"/>
        <w:numPr>
          <w:ilvl w:val="0"/>
          <w:numId w:val="18"/>
        </w:numPr>
        <w:rPr>
          <w:sz w:val="28"/>
        </w:rPr>
      </w:pPr>
      <w:r>
        <w:rPr>
          <w:sz w:val="28"/>
        </w:rPr>
        <w:t>Euroc dataset</w:t>
      </w:r>
    </w:p>
    <w:p w:rsidR="004C41E3" w:rsidRDefault="004C41E3" w:rsidP="004C41E3">
      <w:pPr>
        <w:pStyle w:val="ListParagraph"/>
        <w:numPr>
          <w:ilvl w:val="0"/>
          <w:numId w:val="18"/>
        </w:numPr>
        <w:rPr>
          <w:sz w:val="28"/>
        </w:rPr>
      </w:pPr>
      <w:r>
        <w:rPr>
          <w:sz w:val="28"/>
        </w:rPr>
        <w:t>Kitti dataset</w:t>
      </w:r>
    </w:p>
    <w:p w:rsidR="0085174F" w:rsidRDefault="0085174F" w:rsidP="0085174F">
      <w:pPr>
        <w:rPr>
          <w:sz w:val="28"/>
        </w:rPr>
      </w:pPr>
      <w:r>
        <w:rPr>
          <w:sz w:val="28"/>
        </w:rPr>
        <w:t>These files are found at the path –</w:t>
      </w:r>
    </w:p>
    <w:p w:rsidR="0085174F" w:rsidRPr="0085174F" w:rsidRDefault="0085174F" w:rsidP="0085174F">
      <w:pPr>
        <w:pStyle w:val="ListParagraph"/>
        <w:numPr>
          <w:ilvl w:val="0"/>
          <w:numId w:val="17"/>
        </w:numPr>
        <w:shd w:val="clear" w:color="auto" w:fill="CCECFF"/>
        <w:rPr>
          <w:sz w:val="28"/>
        </w:rPr>
      </w:pPr>
      <w:r w:rsidRPr="0085174F">
        <w:rPr>
          <w:sz w:val="28"/>
          <w:shd w:val="clear" w:color="auto" w:fill="CCECFF"/>
        </w:rPr>
        <w:t>~/{ORB_SLAM dir}/Examples/Stereo</w:t>
      </w:r>
    </w:p>
    <w:p w:rsidR="004C41E3" w:rsidRDefault="004C41E3" w:rsidP="004C41E3">
      <w:pPr>
        <w:rPr>
          <w:sz w:val="28"/>
        </w:rPr>
      </w:pPr>
      <w:r>
        <w:rPr>
          <w:sz w:val="28"/>
        </w:rPr>
        <w:t>These 2 datasets are the ones we used and tested our data on.</w:t>
      </w:r>
    </w:p>
    <w:p w:rsidR="004C41E3" w:rsidRDefault="004C41E3" w:rsidP="004C41E3">
      <w:pPr>
        <w:rPr>
          <w:sz w:val="28"/>
        </w:rPr>
      </w:pPr>
      <w:r>
        <w:rPr>
          <w:sz w:val="28"/>
        </w:rPr>
        <w:t>These settings file contain the calibration and rectification parameters required to process the images we obtain from zed ros wrapper.</w:t>
      </w:r>
    </w:p>
    <w:p w:rsidR="004C41E3" w:rsidRDefault="004C41E3" w:rsidP="004C41E3">
      <w:pPr>
        <w:rPr>
          <w:sz w:val="28"/>
        </w:rPr>
      </w:pPr>
      <w:r>
        <w:rPr>
          <w:sz w:val="28"/>
        </w:rPr>
        <w:t>// rqt graph zed ros wrapper</w:t>
      </w:r>
    </w:p>
    <w:p w:rsidR="004C41E3" w:rsidRDefault="004C41E3" w:rsidP="004C41E3">
      <w:pPr>
        <w:rPr>
          <w:sz w:val="28"/>
        </w:rPr>
      </w:pPr>
    </w:p>
    <w:p w:rsidR="004C41E3" w:rsidRPr="004C41E3" w:rsidRDefault="004C41E3" w:rsidP="004C41E3">
      <w:pPr>
        <w:pStyle w:val="Heading1"/>
      </w:pPr>
      <w:r w:rsidRPr="004C41E3">
        <w:t xml:space="preserve">Euroc Dataset – </w:t>
      </w:r>
    </w:p>
    <w:p w:rsidR="004C41E3" w:rsidRPr="004C41E3" w:rsidRDefault="004C41E3" w:rsidP="004C41E3">
      <w:pPr>
        <w:rPr>
          <w:sz w:val="28"/>
        </w:rPr>
      </w:pPr>
    </w:p>
    <w:p w:rsidR="0085174F" w:rsidRPr="004C41E3" w:rsidRDefault="004C41E3" w:rsidP="004C41E3">
      <w:pPr>
        <w:rPr>
          <w:sz w:val="28"/>
        </w:rPr>
      </w:pPr>
      <w:r w:rsidRPr="004C41E3">
        <w:rPr>
          <w:sz w:val="28"/>
        </w:rPr>
        <w:t>This dataset is used when rectification</w:t>
      </w:r>
      <w:r>
        <w:rPr>
          <w:sz w:val="28"/>
        </w:rPr>
        <w:t xml:space="preserve"> of images is needed as this contains the information holding the rectification parameters which we can change according to our requirement.</w:t>
      </w:r>
      <w:r w:rsidR="007E2E53">
        <w:rPr>
          <w:sz w:val="28"/>
        </w:rPr>
        <w:t xml:space="preserve"> A .yaml file means that is the configuration or settings files.</w:t>
      </w:r>
    </w:p>
    <w:tbl>
      <w:tblPr>
        <w:tblW w:w="0" w:type="auto"/>
        <w:shd w:val="clear" w:color="auto" w:fill="CCECFF"/>
        <w:tblCellMar>
          <w:top w:w="15" w:type="dxa"/>
          <w:left w:w="15" w:type="dxa"/>
          <w:bottom w:w="15" w:type="dxa"/>
          <w:right w:w="15" w:type="dxa"/>
        </w:tblCellMar>
        <w:tblLook w:val="04A0" w:firstRow="1" w:lastRow="0" w:firstColumn="1" w:lastColumn="0" w:noHBand="0" w:noVBand="1"/>
      </w:tblPr>
      <w:tblGrid>
        <w:gridCol w:w="1488"/>
        <w:gridCol w:w="8172"/>
      </w:tblGrid>
      <w:tr w:rsidR="007E2E53" w:rsidRPr="007E2E53" w:rsidTr="007E2E53">
        <w:trPr>
          <w:gridAfter w:val="1"/>
        </w:trPr>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LEFT.height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480</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LEFT.width</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752</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LEFT.D</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!!opencv-matrix</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rows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1</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cols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5</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data:[-0.28340811, 0.07395907, 0.00019359, 1.76187114e-05, 0.0]</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LEFT.K</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!!opencv-matrix</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rows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cols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data</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[458.654, 0.0, 367.215, 0.0, 457.296, 248.375, 0.0, 0.0, 1.0]</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LEFT.R</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!!opencv-matrix</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rows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cols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data</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[0.999966347530033, -0.001422739138722922, 0.008079580483432283, 0.001365741834644127, 0.9999741760894847, 0.007055629199258132, -0.008089410156878961, -0.007044357138835809, 0.9999424675829176]</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LEFT.P</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!!opencv-matrix</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rows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cols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4</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data</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[435.2046959714599, 0, 367.4517211914062, 0,  0, 435.2046959714599, 252.2008514404297, 0,  0, 0, 1, 0]</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RIGHT.height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480</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RIGHT.width</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752</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RIGHT.D</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!!opencv-matrix</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rows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1</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cols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5</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data:[-0.28368365, 0.07451284, -0.00010473, -3.555907e-05, 0.0]</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RIGHT.K</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!!opencv-matrix</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rows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cols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data</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[457.587, 0.0, 379.999, 0.0, 456.134, 255.238, 0.0, 0.0, 1]</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RIGHT.R</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!!opencv-matrix</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rows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cols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data</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[0.9999633526194376, -0.003625811871560086, 0.007755443660172947, 0.003680398547259526, 0.9999684752771629, -0.007035845251224894, -0.007729688520722713, 0.007064130529506649, 0.999945173484644]</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2863A"/>
                <w:sz w:val="18"/>
                <w:szCs w:val="18"/>
              </w:rPr>
              <w:t>RIGHT.P</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!!opencv-matrix</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rows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3</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cols</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05CC5"/>
                <w:sz w:val="18"/>
                <w:szCs w:val="18"/>
              </w:rPr>
              <w:t>4</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dt</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d</w:t>
            </w:r>
          </w:p>
        </w:tc>
      </w:tr>
      <w:tr w:rsidR="007E2E53" w:rsidRPr="007E2E53" w:rsidTr="007E2E53">
        <w:tc>
          <w:tcPr>
            <w:tcW w:w="1488" w:type="dxa"/>
            <w:shd w:val="clear" w:color="auto" w:fill="CCECFF"/>
            <w:noWrap/>
            <w:tcMar>
              <w:top w:w="0" w:type="dxa"/>
              <w:left w:w="150" w:type="dxa"/>
              <w:bottom w:w="0" w:type="dxa"/>
              <w:right w:w="150" w:type="dxa"/>
            </w:tcMar>
            <w:hideMark/>
          </w:tcPr>
          <w:p w:rsidR="007E2E53" w:rsidRPr="007E2E53" w:rsidRDefault="007E2E53" w:rsidP="007E2E53">
            <w:pPr>
              <w:spacing w:after="0" w:line="300" w:lineRule="atLeast"/>
              <w:jc w:val="right"/>
              <w:rPr>
                <w:rFonts w:ascii="Consolas" w:eastAsia="Times New Roman" w:hAnsi="Consolas" w:cs="Segoe UI"/>
                <w:color w:val="24292E"/>
                <w:sz w:val="18"/>
                <w:szCs w:val="18"/>
              </w:rPr>
            </w:pPr>
          </w:p>
        </w:tc>
        <w:tc>
          <w:tcPr>
            <w:tcW w:w="0" w:type="auto"/>
            <w:shd w:val="clear" w:color="auto" w:fill="CCECFF"/>
            <w:tcMar>
              <w:top w:w="0" w:type="dxa"/>
              <w:left w:w="150" w:type="dxa"/>
              <w:bottom w:w="0" w:type="dxa"/>
              <w:right w:w="150" w:type="dxa"/>
            </w:tcMar>
            <w:hideMark/>
          </w:tcPr>
          <w:p w:rsidR="007E2E53" w:rsidRPr="007E2E53" w:rsidRDefault="007E2E53" w:rsidP="007E2E53">
            <w:pPr>
              <w:spacing w:after="0" w:line="300" w:lineRule="atLeast"/>
              <w:rPr>
                <w:rFonts w:ascii="Consolas" w:eastAsia="Times New Roman" w:hAnsi="Consolas" w:cs="Segoe UI"/>
                <w:color w:val="24292E"/>
                <w:sz w:val="18"/>
                <w:szCs w:val="18"/>
              </w:rPr>
            </w:pP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22863A"/>
                <w:sz w:val="18"/>
                <w:szCs w:val="18"/>
              </w:rPr>
              <w:t>data</w:t>
            </w:r>
            <w:r w:rsidRPr="007E2E53">
              <w:rPr>
                <w:rFonts w:ascii="Consolas" w:eastAsia="Times New Roman" w:hAnsi="Consolas" w:cs="Segoe UI"/>
                <w:color w:val="24292E"/>
                <w:sz w:val="18"/>
                <w:szCs w:val="18"/>
              </w:rPr>
              <w:t xml:space="preserve">: </w:t>
            </w:r>
            <w:r w:rsidRPr="007E2E53">
              <w:rPr>
                <w:rFonts w:ascii="Consolas" w:eastAsia="Times New Roman" w:hAnsi="Consolas" w:cs="Segoe UI"/>
                <w:color w:val="032F62"/>
                <w:sz w:val="18"/>
                <w:szCs w:val="18"/>
              </w:rPr>
              <w:t>[435.2046959714599, 0, 367.4517211914062, -47.90639384423901, 0, 435.2046959714599, 252.2008514404297, 0, 0, 0, 1, 0]</w:t>
            </w:r>
          </w:p>
        </w:tc>
      </w:tr>
    </w:tbl>
    <w:p w:rsidR="00187F5E" w:rsidRDefault="00187F5E" w:rsidP="00187F5E">
      <w:pPr>
        <w:rPr>
          <w:sz w:val="28"/>
        </w:rPr>
      </w:pPr>
    </w:p>
    <w:p w:rsidR="00187F5E" w:rsidRDefault="007E2E53" w:rsidP="007E2E53">
      <w:pPr>
        <w:rPr>
          <w:sz w:val="28"/>
        </w:rPr>
      </w:pPr>
      <w:r>
        <w:rPr>
          <w:sz w:val="28"/>
        </w:rPr>
        <w:t>Those are the rectification parameters used in the orb slam when we enable the rectification.</w:t>
      </w:r>
    </w:p>
    <w:p w:rsidR="007E2E53" w:rsidRDefault="007E2E53" w:rsidP="007E2E53">
      <w:pPr>
        <w:rPr>
          <w:sz w:val="28"/>
        </w:rPr>
      </w:pPr>
      <w:r>
        <w:rPr>
          <w:sz w:val="28"/>
        </w:rPr>
        <w:t xml:space="preserve">Disadvantages – </w:t>
      </w:r>
    </w:p>
    <w:p w:rsidR="007E2E53" w:rsidRDefault="007E2E53" w:rsidP="007E2E53">
      <w:pPr>
        <w:pStyle w:val="ListParagraph"/>
        <w:numPr>
          <w:ilvl w:val="0"/>
          <w:numId w:val="19"/>
        </w:numPr>
        <w:rPr>
          <w:sz w:val="28"/>
        </w:rPr>
      </w:pPr>
      <w:r>
        <w:rPr>
          <w:sz w:val="28"/>
        </w:rPr>
        <w:t>Rectification increases the computation time per loop</w:t>
      </w:r>
    </w:p>
    <w:p w:rsidR="007E2E53" w:rsidRDefault="007E2E53" w:rsidP="007E2E53">
      <w:pPr>
        <w:pStyle w:val="ListParagraph"/>
        <w:numPr>
          <w:ilvl w:val="0"/>
          <w:numId w:val="19"/>
        </w:numPr>
        <w:rPr>
          <w:sz w:val="28"/>
        </w:rPr>
      </w:pPr>
      <w:r>
        <w:rPr>
          <w:sz w:val="28"/>
        </w:rPr>
        <w:t xml:space="preserve">Increase of the computation highly affects the frames processed </w:t>
      </w:r>
    </w:p>
    <w:p w:rsidR="007E2E53" w:rsidRDefault="007E2E53" w:rsidP="007E2E53">
      <w:pPr>
        <w:pStyle w:val="ListParagraph"/>
        <w:numPr>
          <w:ilvl w:val="0"/>
          <w:numId w:val="19"/>
        </w:numPr>
        <w:rPr>
          <w:sz w:val="28"/>
        </w:rPr>
      </w:pPr>
      <w:r>
        <w:rPr>
          <w:sz w:val="28"/>
        </w:rPr>
        <w:lastRenderedPageBreak/>
        <w:t>Due to this there is a loss in frames sometime what appears to be a lag</w:t>
      </w:r>
    </w:p>
    <w:p w:rsidR="00FA25C5" w:rsidRDefault="004F4C21" w:rsidP="00FA25C5">
      <w:pPr>
        <w:pStyle w:val="ListParagraph"/>
        <w:numPr>
          <w:ilvl w:val="0"/>
          <w:numId w:val="19"/>
        </w:numPr>
        <w:rPr>
          <w:sz w:val="28"/>
        </w:rPr>
      </w:pPr>
      <w:r>
        <w:rPr>
          <w:sz w:val="28"/>
        </w:rPr>
        <w:t>This in some cases has been pertinent to the loss of tracking ORB features.</w:t>
      </w:r>
    </w:p>
    <w:p w:rsidR="00FA25C5" w:rsidRDefault="00FA25C5" w:rsidP="00FA25C5">
      <w:pPr>
        <w:rPr>
          <w:sz w:val="28"/>
        </w:rPr>
      </w:pPr>
    </w:p>
    <w:p w:rsidR="00FA25C5" w:rsidRDefault="00FA25C5" w:rsidP="00FA25C5">
      <w:pPr>
        <w:rPr>
          <w:sz w:val="28"/>
        </w:rPr>
      </w:pPr>
      <w:r>
        <w:rPr>
          <w:sz w:val="28"/>
        </w:rPr>
        <w:t xml:space="preserve">As this was resulting to be a huge interference to the overall </w:t>
      </w:r>
      <w:r w:rsidR="002815FF">
        <w:rPr>
          <w:sz w:val="28"/>
        </w:rPr>
        <w:t>computation,</w:t>
      </w:r>
      <w:r>
        <w:rPr>
          <w:sz w:val="28"/>
        </w:rPr>
        <w:t xml:space="preserve"> we had an option to use KITTI dataset which required pre-rectified images which we got from the zed ros wrapper.</w:t>
      </w:r>
    </w:p>
    <w:p w:rsidR="00FA25C5" w:rsidRDefault="00FA25C5" w:rsidP="00FA25C5">
      <w:pPr>
        <w:rPr>
          <w:sz w:val="28"/>
        </w:rPr>
      </w:pPr>
      <w:r>
        <w:rPr>
          <w:sz w:val="28"/>
        </w:rPr>
        <w:t>Using this significantly increased the computation speed and reduced the frequency of lost features.</w:t>
      </w:r>
    </w:p>
    <w:p w:rsidR="00FA25C5" w:rsidRDefault="00FA25C5" w:rsidP="00FA25C5">
      <w:pPr>
        <w:rPr>
          <w:sz w:val="28"/>
        </w:rPr>
      </w:pPr>
      <w:r>
        <w:rPr>
          <w:sz w:val="28"/>
        </w:rPr>
        <w:t>And the result we obtained from the datasets are as follows –</w:t>
      </w:r>
    </w:p>
    <w:p w:rsidR="00FA25C5" w:rsidRDefault="00FA25C5" w:rsidP="00FA25C5">
      <w:pPr>
        <w:jc w:val="center"/>
        <w:rPr>
          <w:sz w:val="28"/>
        </w:rPr>
      </w:pPr>
      <w:r>
        <w:rPr>
          <w:noProof/>
          <w:sz w:val="28"/>
          <w:lang w:val="en-IN" w:eastAsia="en-IN"/>
        </w:rPr>
        <w:drawing>
          <wp:inline distT="0" distB="0" distL="0" distR="0">
            <wp:extent cx="6508344" cy="4149969"/>
            <wp:effectExtent l="0" t="0" r="6985" b="3175"/>
            <wp:docPr id="2" name="Picture 2" descr="C:\Users\RK Carbon\AppData\Local\Microsoft\Windows\INetCache\Content.Word\Screenshot from 2018-06-24 15-0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K Carbon\AppData\Local\Microsoft\Windows\INetCache\Content.Word\Screenshot from 2018-06-24 15-08-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9047" cy="4156793"/>
                    </a:xfrm>
                    <a:prstGeom prst="rect">
                      <a:avLst/>
                    </a:prstGeom>
                    <a:noFill/>
                    <a:ln>
                      <a:noFill/>
                    </a:ln>
                  </pic:spPr>
                </pic:pic>
              </a:graphicData>
            </a:graphic>
          </wp:inline>
        </w:drawing>
      </w:r>
    </w:p>
    <w:p w:rsidR="00FA25C5" w:rsidRDefault="00FA25C5" w:rsidP="00FA25C5">
      <w:pPr>
        <w:rPr>
          <w:sz w:val="28"/>
        </w:rPr>
      </w:pPr>
      <w:r>
        <w:rPr>
          <w:noProof/>
          <w:sz w:val="28"/>
          <w:lang w:val="en-IN" w:eastAsia="en-IN"/>
        </w:rPr>
        <w:lastRenderedPageBreak/>
        <mc:AlternateContent>
          <mc:Choice Requires="wps">
            <w:drawing>
              <wp:anchor distT="0" distB="0" distL="114300" distR="114300" simplePos="0" relativeHeight="251667456" behindDoc="1" locked="0" layoutInCell="1" allowOverlap="1">
                <wp:simplePos x="0" y="0"/>
                <wp:positionH relativeFrom="column">
                  <wp:posOffset>-7034</wp:posOffset>
                </wp:positionH>
                <wp:positionV relativeFrom="paragraph">
                  <wp:posOffset>0</wp:posOffset>
                </wp:positionV>
                <wp:extent cx="5943600" cy="4607169"/>
                <wp:effectExtent l="0" t="0" r="19050" b="22225"/>
                <wp:wrapNone/>
                <wp:docPr id="5" name="Rectangle 5"/>
                <wp:cNvGraphicFramePr/>
                <a:graphic xmlns:a="http://schemas.openxmlformats.org/drawingml/2006/main">
                  <a:graphicData uri="http://schemas.microsoft.com/office/word/2010/wordprocessingShape">
                    <wps:wsp>
                      <wps:cNvSpPr/>
                      <wps:spPr>
                        <a:xfrm>
                          <a:off x="0" y="0"/>
                          <a:ext cx="5943600" cy="46071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3D2AD" id="Rectangle 5" o:spid="_x0000_s1026" style="position:absolute;margin-left:-.55pt;margin-top:0;width:468pt;height:362.7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" fillcolor="white [3201]" strokecolor="black [3213]" strokeweight="1pt"/>
            </w:pict>
          </mc:Fallback>
        </mc:AlternateContent>
      </w:r>
      <w:r w:rsidR="004D4DCB">
        <w:rPr>
          <w:sz w:val="28"/>
        </w:rPr>
        <w:pict>
          <v:shape id="_x0000_i1026" type="#_x0000_t75" style="width:467.7pt;height:363.55pt">
            <v:imagedata r:id="rId15" o:title="Screenshot from 2018-06-24 15-08-22"/>
          </v:shape>
        </w:pict>
      </w:r>
    </w:p>
    <w:p w:rsidR="00FA25C5" w:rsidRPr="00FA25C5" w:rsidRDefault="00FA25C5" w:rsidP="00FA25C5">
      <w:pPr>
        <w:rPr>
          <w:sz w:val="28"/>
        </w:rPr>
      </w:pPr>
      <w:r>
        <w:rPr>
          <w:sz w:val="28"/>
        </w:rPr>
        <w:t>As we can see the loop closure was taking place very well. The only problem we had here was that we did not know the scale of every movement.</w:t>
      </w:r>
    </w:p>
    <w:p w:rsidR="004F4C21" w:rsidRDefault="004F4C21" w:rsidP="004F4C21">
      <w:pPr>
        <w:rPr>
          <w:sz w:val="28"/>
        </w:rPr>
      </w:pPr>
    </w:p>
    <w:p w:rsidR="004F4C21" w:rsidRPr="004F4C21" w:rsidRDefault="004F4C21" w:rsidP="004F4C21">
      <w:pPr>
        <w:rPr>
          <w:sz w:val="28"/>
        </w:rPr>
      </w:pPr>
    </w:p>
    <w:p w:rsidR="0087473D" w:rsidRPr="0087473D" w:rsidRDefault="0087473D" w:rsidP="009A5B2F">
      <w:pPr>
        <w:rPr>
          <w:sz w:val="28"/>
        </w:rPr>
      </w:pPr>
    </w:p>
    <w:p w:rsidR="00C4309C" w:rsidRDefault="00C4309C" w:rsidP="009A5B2F">
      <w:pPr>
        <w:rPr>
          <w:sz w:val="28"/>
        </w:rPr>
      </w:pPr>
    </w:p>
    <w:p w:rsidR="00C4309C" w:rsidRDefault="00C4309C" w:rsidP="009A5B2F">
      <w:pPr>
        <w:rPr>
          <w:sz w:val="28"/>
        </w:rPr>
      </w:pPr>
    </w:p>
    <w:p w:rsidR="00C4309C" w:rsidRDefault="00C4309C" w:rsidP="009A5B2F">
      <w:pPr>
        <w:rPr>
          <w:sz w:val="28"/>
        </w:rPr>
      </w:pPr>
    </w:p>
    <w:p w:rsidR="000956B8" w:rsidRDefault="000956B8" w:rsidP="009A5B2F">
      <w:pPr>
        <w:rPr>
          <w:sz w:val="28"/>
        </w:rPr>
      </w:pPr>
    </w:p>
    <w:p w:rsidR="000956B8" w:rsidRDefault="000956B8" w:rsidP="009A5B2F">
      <w:pPr>
        <w:rPr>
          <w:sz w:val="28"/>
        </w:rPr>
      </w:pPr>
    </w:p>
    <w:p w:rsidR="000956B8" w:rsidRDefault="000956B8" w:rsidP="009A5B2F">
      <w:pPr>
        <w:rPr>
          <w:sz w:val="28"/>
        </w:rPr>
      </w:pPr>
    </w:p>
    <w:p w:rsidR="000956B8" w:rsidRPr="004F21CE" w:rsidRDefault="000956B8" w:rsidP="000956B8">
      <w:pPr>
        <w:pStyle w:val="Heading1"/>
        <w:rPr>
          <w:sz w:val="32"/>
        </w:rPr>
      </w:pPr>
      <w:r w:rsidRPr="004F21CE">
        <w:rPr>
          <w:sz w:val="32"/>
        </w:rPr>
        <w:lastRenderedPageBreak/>
        <w:t>Week 5 –</w:t>
      </w:r>
    </w:p>
    <w:p w:rsidR="000956B8" w:rsidRPr="004F21CE" w:rsidRDefault="000956B8" w:rsidP="000956B8">
      <w:pPr>
        <w:rPr>
          <w:sz w:val="28"/>
        </w:rPr>
      </w:pPr>
    </w:p>
    <w:p w:rsidR="000956B8" w:rsidRDefault="004F21CE" w:rsidP="000956B8">
      <w:pPr>
        <w:rPr>
          <w:sz w:val="28"/>
        </w:rPr>
      </w:pPr>
      <w:r w:rsidRPr="004F21CE">
        <w:rPr>
          <w:sz w:val="28"/>
        </w:rPr>
        <w:t>As the loop closure was happening correctly we move onto the scale, as however the relative data may be, it will always remain an assurance that</w:t>
      </w:r>
      <w:r>
        <w:rPr>
          <w:sz w:val="28"/>
        </w:rPr>
        <w:t xml:space="preserve"> the method used results in substantial data but it is always the absolute data that we have to consider. </w:t>
      </w:r>
      <w:r w:rsidR="00E82FC9">
        <w:rPr>
          <w:sz w:val="28"/>
        </w:rPr>
        <w:t>So we use the static map we have to plot that data. But before that we have to extract Odometry data from the orb slam so we had to change a part of the code to make this happen</w:t>
      </w:r>
    </w:p>
    <w:p w:rsidR="002E7E95" w:rsidRDefault="002E7E95" w:rsidP="002E7E95">
      <w:pPr>
        <w:rPr>
          <w:b/>
          <w:color w:val="002060"/>
          <w:sz w:val="28"/>
          <w:u w:val="single"/>
        </w:rPr>
      </w:pPr>
      <w:r>
        <w:rPr>
          <w:noProof/>
          <w:sz w:val="28"/>
          <w:lang w:val="en-IN" w:eastAsia="en-IN"/>
        </w:rPr>
        <mc:AlternateContent>
          <mc:Choice Requires="wps">
            <w:drawing>
              <wp:anchor distT="0" distB="0" distL="114300" distR="114300" simplePos="0" relativeHeight="251669504" behindDoc="0" locked="0" layoutInCell="1" allowOverlap="1" wp14:anchorId="71E35246" wp14:editId="38D845E9">
                <wp:simplePos x="0" y="0"/>
                <wp:positionH relativeFrom="column">
                  <wp:posOffset>-38100</wp:posOffset>
                </wp:positionH>
                <wp:positionV relativeFrom="paragraph">
                  <wp:posOffset>543560</wp:posOffset>
                </wp:positionV>
                <wp:extent cx="5992495" cy="506095"/>
                <wp:effectExtent l="0" t="0" r="27305" b="27305"/>
                <wp:wrapNone/>
                <wp:docPr id="6" name="Text Box 6"/>
                <wp:cNvGraphicFramePr/>
                <a:graphic xmlns:a="http://schemas.openxmlformats.org/drawingml/2006/main">
                  <a:graphicData uri="http://schemas.microsoft.com/office/word/2010/wordprocessingShape">
                    <wps:wsp>
                      <wps:cNvSpPr txBox="1"/>
                      <wps:spPr>
                        <a:xfrm>
                          <a:off x="0" y="0"/>
                          <a:ext cx="5992495" cy="506095"/>
                        </a:xfrm>
                        <a:prstGeom prst="rect">
                          <a:avLst/>
                        </a:prstGeom>
                        <a:solidFill>
                          <a:srgbClr val="CCE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7A7F" w:rsidRPr="00E82FC9" w:rsidRDefault="001A7A7F" w:rsidP="002E7E95">
                            <w:pPr>
                              <w:shd w:val="clear" w:color="auto" w:fill="CCECFF"/>
                              <w:rPr>
                                <w:sz w:val="28"/>
                              </w:rPr>
                            </w:pPr>
                            <w:r w:rsidRPr="002E7E95">
                              <w:rPr>
                                <w:b/>
                                <w:color w:val="002060"/>
                                <w:sz w:val="28"/>
                                <w:u w:val="single"/>
                              </w:rPr>
                              <w:t>167</w:t>
                            </w:r>
                            <w:r>
                              <w:rPr>
                                <w:sz w:val="28"/>
                              </w:rPr>
                              <w:t xml:space="preserve"> </w:t>
                            </w:r>
                            <w:r w:rsidRPr="002E7E95">
                              <w:rPr>
                                <w:rFonts w:ascii="Consolas" w:hAnsi="Consolas"/>
                                <w:color w:val="24292E"/>
                                <w:sz w:val="18"/>
                                <w:szCs w:val="18"/>
                                <w:shd w:val="clear" w:color="auto" w:fill="CCECFF"/>
                              </w:rPr>
                              <w:t>mpSLAM-&gt;</w:t>
                            </w:r>
                            <w:r w:rsidRPr="002E7E95">
                              <w:rPr>
                                <w:rStyle w:val="pl-c1"/>
                                <w:rFonts w:ascii="Consolas" w:hAnsi="Consolas"/>
                                <w:color w:val="005CC5"/>
                                <w:sz w:val="18"/>
                                <w:szCs w:val="18"/>
                                <w:shd w:val="clear" w:color="auto" w:fill="CCECFF"/>
                              </w:rPr>
                              <w:t>TrackStereo</w:t>
                            </w:r>
                            <w:r w:rsidRPr="002E7E95">
                              <w:rPr>
                                <w:rFonts w:ascii="Consolas" w:hAnsi="Consolas"/>
                                <w:color w:val="24292E"/>
                                <w:sz w:val="18"/>
                                <w:szCs w:val="18"/>
                                <w:shd w:val="clear" w:color="auto" w:fill="CCECFF"/>
                              </w:rPr>
                              <w:t>(cv_ptrLeft-&gt;</w:t>
                            </w:r>
                            <w:r w:rsidRPr="002E7E95">
                              <w:rPr>
                                <w:rStyle w:val="pl-smi"/>
                                <w:rFonts w:ascii="Consolas" w:hAnsi="Consolas"/>
                                <w:color w:val="24292E"/>
                                <w:sz w:val="18"/>
                                <w:szCs w:val="18"/>
                                <w:shd w:val="clear" w:color="auto" w:fill="CCECFF"/>
                              </w:rPr>
                              <w:t>image</w:t>
                            </w:r>
                            <w:r w:rsidRPr="002E7E95">
                              <w:rPr>
                                <w:rFonts w:ascii="Consolas" w:hAnsi="Consolas"/>
                                <w:color w:val="24292E"/>
                                <w:sz w:val="18"/>
                                <w:szCs w:val="18"/>
                                <w:shd w:val="clear" w:color="auto" w:fill="CCECFF"/>
                              </w:rPr>
                              <w:t>,cv_ptrRight-&gt;</w:t>
                            </w:r>
                            <w:r w:rsidRPr="002E7E95">
                              <w:rPr>
                                <w:rStyle w:val="pl-smi"/>
                                <w:rFonts w:ascii="Consolas" w:hAnsi="Consolas"/>
                                <w:color w:val="24292E"/>
                                <w:sz w:val="18"/>
                                <w:szCs w:val="18"/>
                                <w:shd w:val="clear" w:color="auto" w:fill="CCECFF"/>
                              </w:rPr>
                              <w:t>image</w:t>
                            </w:r>
                            <w:r w:rsidRPr="002E7E95">
                              <w:rPr>
                                <w:rFonts w:ascii="Consolas" w:hAnsi="Consolas"/>
                                <w:color w:val="24292E"/>
                                <w:sz w:val="18"/>
                                <w:szCs w:val="18"/>
                                <w:shd w:val="clear" w:color="auto" w:fill="CCECFF"/>
                              </w:rPr>
                              <w:t>,cv_ptrLeft-&gt;</w:t>
                            </w:r>
                            <w:r w:rsidRPr="002E7E95">
                              <w:rPr>
                                <w:rStyle w:val="pl-smi"/>
                                <w:rFonts w:ascii="Consolas" w:hAnsi="Consolas"/>
                                <w:color w:val="24292E"/>
                                <w:sz w:val="18"/>
                                <w:szCs w:val="18"/>
                                <w:shd w:val="clear" w:color="auto" w:fill="CCECFF"/>
                              </w:rPr>
                              <w:t>header</w:t>
                            </w:r>
                            <w:r w:rsidRPr="002E7E95">
                              <w:rPr>
                                <w:rFonts w:ascii="Consolas" w:hAnsi="Consolas"/>
                                <w:color w:val="24292E"/>
                                <w:sz w:val="18"/>
                                <w:szCs w:val="18"/>
                                <w:shd w:val="clear" w:color="auto" w:fill="CCECFF"/>
                              </w:rPr>
                              <w:t>.</w:t>
                            </w:r>
                            <w:r w:rsidRPr="002E7E95">
                              <w:rPr>
                                <w:rStyle w:val="pl-smi"/>
                                <w:rFonts w:ascii="Consolas" w:hAnsi="Consolas"/>
                                <w:color w:val="24292E"/>
                                <w:sz w:val="18"/>
                                <w:szCs w:val="18"/>
                                <w:shd w:val="clear" w:color="auto" w:fill="CCECFF"/>
                              </w:rPr>
                              <w:t>stamp</w:t>
                            </w:r>
                            <w:r w:rsidRPr="002E7E95">
                              <w:rPr>
                                <w:rFonts w:ascii="Consolas" w:hAnsi="Consolas"/>
                                <w:color w:val="24292E"/>
                                <w:sz w:val="18"/>
                                <w:szCs w:val="18"/>
                                <w:shd w:val="clear" w:color="auto" w:fill="CCECFF"/>
                              </w:rPr>
                              <w:t>.</w:t>
                            </w:r>
                            <w:r w:rsidRPr="002E7E95">
                              <w:rPr>
                                <w:rStyle w:val="pl-c1"/>
                                <w:rFonts w:ascii="Consolas" w:hAnsi="Consolas"/>
                                <w:color w:val="005CC5"/>
                                <w:sz w:val="18"/>
                                <w:szCs w:val="18"/>
                                <w:shd w:val="clear" w:color="auto" w:fill="CCECFF"/>
                              </w:rPr>
                              <w:t>toSec</w:t>
                            </w:r>
                            <w:r w:rsidRPr="002E7E95">
                              <w:rPr>
                                <w:rFonts w:ascii="Consolas" w:hAnsi="Consolas"/>
                                <w:color w:val="24292E"/>
                                <w:sz w:val="18"/>
                                <w:szCs w:val="18"/>
                                <w:shd w:val="clear" w:color="auto" w:fill="CCECFF"/>
                              </w:rPr>
                              <w:t>());</w:t>
                            </w:r>
                          </w:p>
                          <w:p w:rsidR="001A7A7F" w:rsidRDefault="001A7A7F" w:rsidP="002E7E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E35246" id="Text Box 6" o:spid="_x0000_s1031" type="#_x0000_t202" style="position:absolute;margin-left:-3pt;margin-top:42.8pt;width:471.85pt;height:39.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" fillcolor="#ccecff" strokeweight=".5pt">
                <v:textbox>
                  <w:txbxContent>
                    <w:p w:rsidR="001A7A7F" w:rsidRPr="00E82FC9" w:rsidRDefault="001A7A7F" w:rsidP="002E7E95">
                      <w:pPr>
                        <w:shd w:val="clear" w:color="auto" w:fill="CCECFF"/>
                        <w:rPr>
                          <w:sz w:val="28"/>
                        </w:rPr>
                      </w:pPr>
                      <w:r w:rsidRPr="002E7E95">
                        <w:rPr>
                          <w:b/>
                          <w:color w:val="002060"/>
                          <w:sz w:val="28"/>
                          <w:u w:val="single"/>
                        </w:rPr>
                        <w:t>167</w:t>
                      </w:r>
                      <w:r>
                        <w:rPr>
                          <w:sz w:val="28"/>
                        </w:rPr>
                        <w:t xml:space="preserve"> </w:t>
                      </w:r>
                      <w:r w:rsidRPr="002E7E95">
                        <w:rPr>
                          <w:rFonts w:ascii="Consolas" w:hAnsi="Consolas"/>
                          <w:color w:val="24292E"/>
                          <w:sz w:val="18"/>
                          <w:szCs w:val="18"/>
                          <w:shd w:val="clear" w:color="auto" w:fill="CCECFF"/>
                        </w:rPr>
                        <w:t>mpSLAM-&gt;</w:t>
                      </w:r>
                      <w:r w:rsidRPr="002E7E95">
                        <w:rPr>
                          <w:rStyle w:val="pl-c1"/>
                          <w:rFonts w:ascii="Consolas" w:hAnsi="Consolas"/>
                          <w:color w:val="005CC5"/>
                          <w:sz w:val="18"/>
                          <w:szCs w:val="18"/>
                          <w:shd w:val="clear" w:color="auto" w:fill="CCECFF"/>
                        </w:rPr>
                        <w:t>TrackStereo</w:t>
                      </w:r>
                      <w:r w:rsidRPr="002E7E95">
                        <w:rPr>
                          <w:rFonts w:ascii="Consolas" w:hAnsi="Consolas"/>
                          <w:color w:val="24292E"/>
                          <w:sz w:val="18"/>
                          <w:szCs w:val="18"/>
                          <w:shd w:val="clear" w:color="auto" w:fill="CCECFF"/>
                        </w:rPr>
                        <w:t>(cv_ptrLeft-&gt;</w:t>
                      </w:r>
                      <w:r w:rsidRPr="002E7E95">
                        <w:rPr>
                          <w:rStyle w:val="pl-smi"/>
                          <w:rFonts w:ascii="Consolas" w:hAnsi="Consolas"/>
                          <w:color w:val="24292E"/>
                          <w:sz w:val="18"/>
                          <w:szCs w:val="18"/>
                          <w:shd w:val="clear" w:color="auto" w:fill="CCECFF"/>
                        </w:rPr>
                        <w:t>image</w:t>
                      </w:r>
                      <w:r w:rsidRPr="002E7E95">
                        <w:rPr>
                          <w:rFonts w:ascii="Consolas" w:hAnsi="Consolas"/>
                          <w:color w:val="24292E"/>
                          <w:sz w:val="18"/>
                          <w:szCs w:val="18"/>
                          <w:shd w:val="clear" w:color="auto" w:fill="CCECFF"/>
                        </w:rPr>
                        <w:t>,cv_ptrRight-&gt;</w:t>
                      </w:r>
                      <w:r w:rsidRPr="002E7E95">
                        <w:rPr>
                          <w:rStyle w:val="pl-smi"/>
                          <w:rFonts w:ascii="Consolas" w:hAnsi="Consolas"/>
                          <w:color w:val="24292E"/>
                          <w:sz w:val="18"/>
                          <w:szCs w:val="18"/>
                          <w:shd w:val="clear" w:color="auto" w:fill="CCECFF"/>
                        </w:rPr>
                        <w:t>image</w:t>
                      </w:r>
                      <w:r w:rsidRPr="002E7E95">
                        <w:rPr>
                          <w:rFonts w:ascii="Consolas" w:hAnsi="Consolas"/>
                          <w:color w:val="24292E"/>
                          <w:sz w:val="18"/>
                          <w:szCs w:val="18"/>
                          <w:shd w:val="clear" w:color="auto" w:fill="CCECFF"/>
                        </w:rPr>
                        <w:t>,cv_ptrLeft-&gt;</w:t>
                      </w:r>
                      <w:r w:rsidRPr="002E7E95">
                        <w:rPr>
                          <w:rStyle w:val="pl-smi"/>
                          <w:rFonts w:ascii="Consolas" w:hAnsi="Consolas"/>
                          <w:color w:val="24292E"/>
                          <w:sz w:val="18"/>
                          <w:szCs w:val="18"/>
                          <w:shd w:val="clear" w:color="auto" w:fill="CCECFF"/>
                        </w:rPr>
                        <w:t>header</w:t>
                      </w:r>
                      <w:r w:rsidRPr="002E7E95">
                        <w:rPr>
                          <w:rFonts w:ascii="Consolas" w:hAnsi="Consolas"/>
                          <w:color w:val="24292E"/>
                          <w:sz w:val="18"/>
                          <w:szCs w:val="18"/>
                          <w:shd w:val="clear" w:color="auto" w:fill="CCECFF"/>
                        </w:rPr>
                        <w:t>.</w:t>
                      </w:r>
                      <w:r w:rsidRPr="002E7E95">
                        <w:rPr>
                          <w:rStyle w:val="pl-smi"/>
                          <w:rFonts w:ascii="Consolas" w:hAnsi="Consolas"/>
                          <w:color w:val="24292E"/>
                          <w:sz w:val="18"/>
                          <w:szCs w:val="18"/>
                          <w:shd w:val="clear" w:color="auto" w:fill="CCECFF"/>
                        </w:rPr>
                        <w:t>stamp</w:t>
                      </w:r>
                      <w:r w:rsidRPr="002E7E95">
                        <w:rPr>
                          <w:rFonts w:ascii="Consolas" w:hAnsi="Consolas"/>
                          <w:color w:val="24292E"/>
                          <w:sz w:val="18"/>
                          <w:szCs w:val="18"/>
                          <w:shd w:val="clear" w:color="auto" w:fill="CCECFF"/>
                        </w:rPr>
                        <w:t>.</w:t>
                      </w:r>
                      <w:r w:rsidRPr="002E7E95">
                        <w:rPr>
                          <w:rStyle w:val="pl-c1"/>
                          <w:rFonts w:ascii="Consolas" w:hAnsi="Consolas"/>
                          <w:color w:val="005CC5"/>
                          <w:sz w:val="18"/>
                          <w:szCs w:val="18"/>
                          <w:shd w:val="clear" w:color="auto" w:fill="CCECFF"/>
                        </w:rPr>
                        <w:t>toSec</w:t>
                      </w:r>
                      <w:r w:rsidRPr="002E7E95">
                        <w:rPr>
                          <w:rFonts w:ascii="Consolas" w:hAnsi="Consolas"/>
                          <w:color w:val="24292E"/>
                          <w:sz w:val="18"/>
                          <w:szCs w:val="18"/>
                          <w:shd w:val="clear" w:color="auto" w:fill="CCECFF"/>
                        </w:rPr>
                        <w:t>());</w:t>
                      </w:r>
                    </w:p>
                    <w:p w:rsidR="001A7A7F" w:rsidRDefault="001A7A7F" w:rsidP="002E7E95"/>
                  </w:txbxContent>
                </v:textbox>
              </v:shape>
            </w:pict>
          </mc:Fallback>
        </mc:AlternateContent>
      </w:r>
      <w:r w:rsidR="00E82FC9" w:rsidRPr="00E82FC9">
        <w:rPr>
          <w:sz w:val="28"/>
        </w:rPr>
        <w:t>On</w:t>
      </w:r>
      <w:r w:rsidR="00E82FC9">
        <w:rPr>
          <w:sz w:val="28"/>
        </w:rPr>
        <w:t>e of the files – ROS_STEREO  it examples/ros/orb_slam2/src folder has</w:t>
      </w:r>
      <w:r>
        <w:rPr>
          <w:sz w:val="28"/>
        </w:rPr>
        <w:t xml:space="preserve"> a part of code which refers to</w:t>
      </w:r>
    </w:p>
    <w:p w:rsidR="002E7E95" w:rsidRDefault="002E7E95" w:rsidP="002E7E95">
      <w:pPr>
        <w:rPr>
          <w:sz w:val="28"/>
        </w:rPr>
      </w:pPr>
    </w:p>
    <w:p w:rsidR="002E7E95" w:rsidRDefault="002E7E95" w:rsidP="002E7E95">
      <w:pPr>
        <w:rPr>
          <w:sz w:val="28"/>
        </w:rPr>
      </w:pPr>
    </w:p>
    <w:p w:rsidR="002E7E95" w:rsidRDefault="000F2904" w:rsidP="002E7E95">
      <w:pPr>
        <w:rPr>
          <w:sz w:val="28"/>
        </w:rPr>
      </w:pPr>
      <w:r>
        <w:rPr>
          <w:noProof/>
          <w:sz w:val="28"/>
          <w:lang w:val="en-IN" w:eastAsia="en-IN"/>
        </w:rPr>
        <mc:AlternateContent>
          <mc:Choice Requires="wps">
            <w:drawing>
              <wp:anchor distT="0" distB="0" distL="114300" distR="114300" simplePos="0" relativeHeight="251671552" behindDoc="0" locked="0" layoutInCell="1" allowOverlap="1" wp14:anchorId="554C49C7" wp14:editId="6AB7328E">
                <wp:simplePos x="0" y="0"/>
                <wp:positionH relativeFrom="column">
                  <wp:posOffset>-33655</wp:posOffset>
                </wp:positionH>
                <wp:positionV relativeFrom="paragraph">
                  <wp:posOffset>628015</wp:posOffset>
                </wp:positionV>
                <wp:extent cx="5992495" cy="506095"/>
                <wp:effectExtent l="0" t="0" r="27305" b="27305"/>
                <wp:wrapNone/>
                <wp:docPr id="7" name="Text Box 7"/>
                <wp:cNvGraphicFramePr/>
                <a:graphic xmlns:a="http://schemas.openxmlformats.org/drawingml/2006/main">
                  <a:graphicData uri="http://schemas.microsoft.com/office/word/2010/wordprocessingShape">
                    <wps:wsp>
                      <wps:cNvSpPr txBox="1"/>
                      <wps:spPr>
                        <a:xfrm>
                          <a:off x="0" y="0"/>
                          <a:ext cx="5992495" cy="506095"/>
                        </a:xfrm>
                        <a:prstGeom prst="rect">
                          <a:avLst/>
                        </a:prstGeom>
                        <a:solidFill>
                          <a:srgbClr val="CCEC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A7A7F" w:rsidRPr="00E82FC9" w:rsidRDefault="001A7A7F" w:rsidP="004B5EE5">
                            <w:pPr>
                              <w:shd w:val="clear" w:color="auto" w:fill="CCECFF"/>
                              <w:rPr>
                                <w:sz w:val="28"/>
                              </w:rPr>
                            </w:pPr>
                            <w:r w:rsidRPr="002E7E95">
                              <w:rPr>
                                <w:b/>
                                <w:color w:val="002060"/>
                                <w:sz w:val="28"/>
                                <w:u w:val="single"/>
                              </w:rPr>
                              <w:t>167</w:t>
                            </w:r>
                            <w:r>
                              <w:rPr>
                                <w:sz w:val="28"/>
                              </w:rPr>
                              <w:t xml:space="preserve"> pose = </w:t>
                            </w:r>
                            <w:r w:rsidRPr="002E7E95">
                              <w:rPr>
                                <w:rFonts w:ascii="Consolas" w:hAnsi="Consolas"/>
                                <w:color w:val="24292E"/>
                                <w:sz w:val="18"/>
                                <w:szCs w:val="18"/>
                                <w:shd w:val="clear" w:color="auto" w:fill="CCECFF"/>
                              </w:rPr>
                              <w:t>mpSLAM-&gt;</w:t>
                            </w:r>
                            <w:r w:rsidRPr="002E7E95">
                              <w:rPr>
                                <w:rStyle w:val="pl-c1"/>
                                <w:rFonts w:ascii="Consolas" w:hAnsi="Consolas"/>
                                <w:color w:val="005CC5"/>
                                <w:sz w:val="18"/>
                                <w:szCs w:val="18"/>
                                <w:shd w:val="clear" w:color="auto" w:fill="CCECFF"/>
                              </w:rPr>
                              <w:t>TrackStereo</w:t>
                            </w:r>
                            <w:r w:rsidRPr="002E7E95">
                              <w:rPr>
                                <w:rFonts w:ascii="Consolas" w:hAnsi="Consolas"/>
                                <w:color w:val="24292E"/>
                                <w:sz w:val="18"/>
                                <w:szCs w:val="18"/>
                                <w:shd w:val="clear" w:color="auto" w:fill="CCECFF"/>
                              </w:rPr>
                              <w:t>(cv_ptrLeft-&gt;</w:t>
                            </w:r>
                            <w:r w:rsidRPr="002E7E95">
                              <w:rPr>
                                <w:rStyle w:val="pl-smi"/>
                                <w:rFonts w:ascii="Consolas" w:hAnsi="Consolas"/>
                                <w:color w:val="24292E"/>
                                <w:sz w:val="18"/>
                                <w:szCs w:val="18"/>
                                <w:shd w:val="clear" w:color="auto" w:fill="CCECFF"/>
                              </w:rPr>
                              <w:t>image</w:t>
                            </w:r>
                            <w:r w:rsidRPr="002E7E95">
                              <w:rPr>
                                <w:rFonts w:ascii="Consolas" w:hAnsi="Consolas"/>
                                <w:color w:val="24292E"/>
                                <w:sz w:val="18"/>
                                <w:szCs w:val="18"/>
                                <w:shd w:val="clear" w:color="auto" w:fill="CCECFF"/>
                              </w:rPr>
                              <w:t>,cv_ptrRight-&gt;</w:t>
                            </w:r>
                            <w:r w:rsidRPr="002E7E95">
                              <w:rPr>
                                <w:rStyle w:val="pl-smi"/>
                                <w:rFonts w:ascii="Consolas" w:hAnsi="Consolas"/>
                                <w:color w:val="24292E"/>
                                <w:sz w:val="18"/>
                                <w:szCs w:val="18"/>
                                <w:shd w:val="clear" w:color="auto" w:fill="CCECFF"/>
                              </w:rPr>
                              <w:t>image</w:t>
                            </w:r>
                            <w:r w:rsidRPr="002E7E95">
                              <w:rPr>
                                <w:rFonts w:ascii="Consolas" w:hAnsi="Consolas"/>
                                <w:color w:val="24292E"/>
                                <w:sz w:val="18"/>
                                <w:szCs w:val="18"/>
                                <w:shd w:val="clear" w:color="auto" w:fill="CCECFF"/>
                              </w:rPr>
                              <w:t>,cv_ptrLeft-&gt;</w:t>
                            </w:r>
                            <w:r w:rsidRPr="002E7E95">
                              <w:rPr>
                                <w:rStyle w:val="pl-smi"/>
                                <w:rFonts w:ascii="Consolas" w:hAnsi="Consolas"/>
                                <w:color w:val="24292E"/>
                                <w:sz w:val="18"/>
                                <w:szCs w:val="18"/>
                                <w:shd w:val="clear" w:color="auto" w:fill="CCECFF"/>
                              </w:rPr>
                              <w:t>header</w:t>
                            </w:r>
                            <w:r w:rsidRPr="002E7E95">
                              <w:rPr>
                                <w:rFonts w:ascii="Consolas" w:hAnsi="Consolas"/>
                                <w:color w:val="24292E"/>
                                <w:sz w:val="18"/>
                                <w:szCs w:val="18"/>
                                <w:shd w:val="clear" w:color="auto" w:fill="CCECFF"/>
                              </w:rPr>
                              <w:t>.</w:t>
                            </w:r>
                            <w:r w:rsidRPr="002E7E95">
                              <w:rPr>
                                <w:rStyle w:val="pl-smi"/>
                                <w:rFonts w:ascii="Consolas" w:hAnsi="Consolas"/>
                                <w:color w:val="24292E"/>
                                <w:sz w:val="18"/>
                                <w:szCs w:val="18"/>
                                <w:shd w:val="clear" w:color="auto" w:fill="CCECFF"/>
                              </w:rPr>
                              <w:t>stamp</w:t>
                            </w:r>
                            <w:r w:rsidRPr="002E7E95">
                              <w:rPr>
                                <w:rFonts w:ascii="Consolas" w:hAnsi="Consolas"/>
                                <w:color w:val="24292E"/>
                                <w:sz w:val="18"/>
                                <w:szCs w:val="18"/>
                                <w:shd w:val="clear" w:color="auto" w:fill="CCECFF"/>
                              </w:rPr>
                              <w:t>.</w:t>
                            </w:r>
                            <w:r w:rsidRPr="002E7E95">
                              <w:rPr>
                                <w:rStyle w:val="pl-c1"/>
                                <w:rFonts w:ascii="Consolas" w:hAnsi="Consolas"/>
                                <w:color w:val="005CC5"/>
                                <w:sz w:val="18"/>
                                <w:szCs w:val="18"/>
                                <w:shd w:val="clear" w:color="auto" w:fill="CCECFF"/>
                              </w:rPr>
                              <w:t>toSec</w:t>
                            </w:r>
                            <w:r w:rsidRPr="002E7E95">
                              <w:rPr>
                                <w:rFonts w:ascii="Consolas" w:hAnsi="Consolas"/>
                                <w:color w:val="24292E"/>
                                <w:sz w:val="18"/>
                                <w:szCs w:val="18"/>
                                <w:shd w:val="clear" w:color="auto" w:fill="CCECFF"/>
                              </w:rPr>
                              <w:t>());</w:t>
                            </w:r>
                          </w:p>
                          <w:p w:rsidR="001A7A7F" w:rsidRDefault="001A7A7F" w:rsidP="004B5E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4C49C7" id="Text Box 7" o:spid="_x0000_s1032" type="#_x0000_t202" style="position:absolute;margin-left:-2.65pt;margin-top:49.45pt;width:471.85pt;height:39.8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" fillcolor="#ccecff" strokeweight=".5pt">
                <v:textbox>
                  <w:txbxContent>
                    <w:p w:rsidR="001A7A7F" w:rsidRPr="00E82FC9" w:rsidRDefault="001A7A7F" w:rsidP="004B5EE5">
                      <w:pPr>
                        <w:shd w:val="clear" w:color="auto" w:fill="CCECFF"/>
                        <w:rPr>
                          <w:sz w:val="28"/>
                        </w:rPr>
                      </w:pPr>
                      <w:r w:rsidRPr="002E7E95">
                        <w:rPr>
                          <w:b/>
                          <w:color w:val="002060"/>
                          <w:sz w:val="28"/>
                          <w:u w:val="single"/>
                        </w:rPr>
                        <w:t>167</w:t>
                      </w:r>
                      <w:r>
                        <w:rPr>
                          <w:sz w:val="28"/>
                        </w:rPr>
                        <w:t xml:space="preserve"> pose = </w:t>
                      </w:r>
                      <w:r w:rsidRPr="002E7E95">
                        <w:rPr>
                          <w:rFonts w:ascii="Consolas" w:hAnsi="Consolas"/>
                          <w:color w:val="24292E"/>
                          <w:sz w:val="18"/>
                          <w:szCs w:val="18"/>
                          <w:shd w:val="clear" w:color="auto" w:fill="CCECFF"/>
                        </w:rPr>
                        <w:t>mpSLAM-&gt;</w:t>
                      </w:r>
                      <w:r w:rsidRPr="002E7E95">
                        <w:rPr>
                          <w:rStyle w:val="pl-c1"/>
                          <w:rFonts w:ascii="Consolas" w:hAnsi="Consolas"/>
                          <w:color w:val="005CC5"/>
                          <w:sz w:val="18"/>
                          <w:szCs w:val="18"/>
                          <w:shd w:val="clear" w:color="auto" w:fill="CCECFF"/>
                        </w:rPr>
                        <w:t>TrackStereo</w:t>
                      </w:r>
                      <w:r w:rsidRPr="002E7E95">
                        <w:rPr>
                          <w:rFonts w:ascii="Consolas" w:hAnsi="Consolas"/>
                          <w:color w:val="24292E"/>
                          <w:sz w:val="18"/>
                          <w:szCs w:val="18"/>
                          <w:shd w:val="clear" w:color="auto" w:fill="CCECFF"/>
                        </w:rPr>
                        <w:t>(cv_ptrLeft-&gt;</w:t>
                      </w:r>
                      <w:r w:rsidRPr="002E7E95">
                        <w:rPr>
                          <w:rStyle w:val="pl-smi"/>
                          <w:rFonts w:ascii="Consolas" w:hAnsi="Consolas"/>
                          <w:color w:val="24292E"/>
                          <w:sz w:val="18"/>
                          <w:szCs w:val="18"/>
                          <w:shd w:val="clear" w:color="auto" w:fill="CCECFF"/>
                        </w:rPr>
                        <w:t>image</w:t>
                      </w:r>
                      <w:r w:rsidRPr="002E7E95">
                        <w:rPr>
                          <w:rFonts w:ascii="Consolas" w:hAnsi="Consolas"/>
                          <w:color w:val="24292E"/>
                          <w:sz w:val="18"/>
                          <w:szCs w:val="18"/>
                          <w:shd w:val="clear" w:color="auto" w:fill="CCECFF"/>
                        </w:rPr>
                        <w:t>,cv_ptrRight-&gt;</w:t>
                      </w:r>
                      <w:r w:rsidRPr="002E7E95">
                        <w:rPr>
                          <w:rStyle w:val="pl-smi"/>
                          <w:rFonts w:ascii="Consolas" w:hAnsi="Consolas"/>
                          <w:color w:val="24292E"/>
                          <w:sz w:val="18"/>
                          <w:szCs w:val="18"/>
                          <w:shd w:val="clear" w:color="auto" w:fill="CCECFF"/>
                        </w:rPr>
                        <w:t>image</w:t>
                      </w:r>
                      <w:r w:rsidRPr="002E7E95">
                        <w:rPr>
                          <w:rFonts w:ascii="Consolas" w:hAnsi="Consolas"/>
                          <w:color w:val="24292E"/>
                          <w:sz w:val="18"/>
                          <w:szCs w:val="18"/>
                          <w:shd w:val="clear" w:color="auto" w:fill="CCECFF"/>
                        </w:rPr>
                        <w:t>,cv_ptrLeft-&gt;</w:t>
                      </w:r>
                      <w:r w:rsidRPr="002E7E95">
                        <w:rPr>
                          <w:rStyle w:val="pl-smi"/>
                          <w:rFonts w:ascii="Consolas" w:hAnsi="Consolas"/>
                          <w:color w:val="24292E"/>
                          <w:sz w:val="18"/>
                          <w:szCs w:val="18"/>
                          <w:shd w:val="clear" w:color="auto" w:fill="CCECFF"/>
                        </w:rPr>
                        <w:t>header</w:t>
                      </w:r>
                      <w:r w:rsidRPr="002E7E95">
                        <w:rPr>
                          <w:rFonts w:ascii="Consolas" w:hAnsi="Consolas"/>
                          <w:color w:val="24292E"/>
                          <w:sz w:val="18"/>
                          <w:szCs w:val="18"/>
                          <w:shd w:val="clear" w:color="auto" w:fill="CCECFF"/>
                        </w:rPr>
                        <w:t>.</w:t>
                      </w:r>
                      <w:r w:rsidRPr="002E7E95">
                        <w:rPr>
                          <w:rStyle w:val="pl-smi"/>
                          <w:rFonts w:ascii="Consolas" w:hAnsi="Consolas"/>
                          <w:color w:val="24292E"/>
                          <w:sz w:val="18"/>
                          <w:szCs w:val="18"/>
                          <w:shd w:val="clear" w:color="auto" w:fill="CCECFF"/>
                        </w:rPr>
                        <w:t>stamp</w:t>
                      </w:r>
                      <w:r w:rsidRPr="002E7E95">
                        <w:rPr>
                          <w:rFonts w:ascii="Consolas" w:hAnsi="Consolas"/>
                          <w:color w:val="24292E"/>
                          <w:sz w:val="18"/>
                          <w:szCs w:val="18"/>
                          <w:shd w:val="clear" w:color="auto" w:fill="CCECFF"/>
                        </w:rPr>
                        <w:t>.</w:t>
                      </w:r>
                      <w:r w:rsidRPr="002E7E95">
                        <w:rPr>
                          <w:rStyle w:val="pl-c1"/>
                          <w:rFonts w:ascii="Consolas" w:hAnsi="Consolas"/>
                          <w:color w:val="005CC5"/>
                          <w:sz w:val="18"/>
                          <w:szCs w:val="18"/>
                          <w:shd w:val="clear" w:color="auto" w:fill="CCECFF"/>
                        </w:rPr>
                        <w:t>toSec</w:t>
                      </w:r>
                      <w:r w:rsidRPr="002E7E95">
                        <w:rPr>
                          <w:rFonts w:ascii="Consolas" w:hAnsi="Consolas"/>
                          <w:color w:val="24292E"/>
                          <w:sz w:val="18"/>
                          <w:szCs w:val="18"/>
                          <w:shd w:val="clear" w:color="auto" w:fill="CCECFF"/>
                        </w:rPr>
                        <w:t>());</w:t>
                      </w:r>
                    </w:p>
                    <w:p w:rsidR="001A7A7F" w:rsidRDefault="001A7A7F" w:rsidP="004B5EE5"/>
                  </w:txbxContent>
                </v:textbox>
              </v:shape>
            </w:pict>
          </mc:Fallback>
        </mc:AlternateContent>
      </w:r>
      <w:r w:rsidR="002E7E95">
        <w:rPr>
          <w:sz w:val="28"/>
        </w:rPr>
        <w:t>This line of code returns a T</w:t>
      </w:r>
      <w:r w:rsidR="002E7E95" w:rsidRPr="002E7E95">
        <w:rPr>
          <w:sz w:val="36"/>
          <w:vertAlign w:val="subscript"/>
        </w:rPr>
        <w:t>cw</w:t>
      </w:r>
      <w:r w:rsidR="002E7E95">
        <w:rPr>
          <w:sz w:val="36"/>
        </w:rPr>
        <w:t xml:space="preserve"> </w:t>
      </w:r>
      <w:r w:rsidR="002E7E95">
        <w:rPr>
          <w:sz w:val="28"/>
        </w:rPr>
        <w:t xml:space="preserve">matrix </w:t>
      </w:r>
      <w:r w:rsidR="004B5EE5">
        <w:rPr>
          <w:sz w:val="28"/>
        </w:rPr>
        <w:t xml:space="preserve">which is not being used here so we change that part of the code to </w:t>
      </w:r>
    </w:p>
    <w:p w:rsidR="004B5EE5" w:rsidRDefault="004B5EE5" w:rsidP="002E7E95">
      <w:pPr>
        <w:rPr>
          <w:sz w:val="28"/>
        </w:rPr>
      </w:pPr>
    </w:p>
    <w:p w:rsidR="004B5EE5" w:rsidRPr="002E7E95" w:rsidRDefault="004B5EE5" w:rsidP="002E7E95">
      <w:pPr>
        <w:rPr>
          <w:sz w:val="28"/>
        </w:rPr>
      </w:pPr>
    </w:p>
    <w:p w:rsidR="002E7E95" w:rsidRDefault="000F2904" w:rsidP="002E7E95">
      <w:pPr>
        <w:rPr>
          <w:sz w:val="28"/>
        </w:rPr>
      </w:pPr>
      <w:r>
        <w:rPr>
          <w:sz w:val="28"/>
        </w:rPr>
        <w:t xml:space="preserve">Once we did this we have a tcw matrix which is a transformation matrix from world frame to camera frame from which we are to obtain twc which will give us </w:t>
      </w:r>
      <w:r w:rsidR="0039717A">
        <w:rPr>
          <w:sz w:val="28"/>
        </w:rPr>
        <w:t>position</w:t>
      </w:r>
      <w:r>
        <w:rPr>
          <w:sz w:val="28"/>
        </w:rPr>
        <w:t xml:space="preserve"> and orientation in the world </w:t>
      </w:r>
      <w:r w:rsidR="0039717A">
        <w:rPr>
          <w:sz w:val="28"/>
        </w:rPr>
        <w:t>frame.</w:t>
      </w:r>
    </w:p>
    <w:p w:rsidR="000F2904" w:rsidRDefault="000F2904" w:rsidP="000F2904">
      <w:pPr>
        <w:pStyle w:val="Heading2"/>
      </w:pPr>
      <w:r>
        <w:t>Approach 1 –</w:t>
      </w:r>
    </w:p>
    <w:p w:rsidR="000F2904" w:rsidRPr="004413B3" w:rsidRDefault="000F2904" w:rsidP="000F2904">
      <w:pPr>
        <w:rPr>
          <w:sz w:val="28"/>
        </w:rPr>
      </w:pPr>
    </w:p>
    <w:p w:rsidR="000F2904" w:rsidRPr="004413B3" w:rsidRDefault="007620FA" w:rsidP="000F2904">
      <w:pPr>
        <w:rPr>
          <w:sz w:val="28"/>
        </w:rPr>
      </w:pPr>
      <w:r w:rsidRPr="004413B3">
        <w:rPr>
          <w:sz w:val="28"/>
        </w:rPr>
        <w:t xml:space="preserve">Using the above pose we can calculate the translation and rotation in the world co-ordinates in the following way – </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 global left handed coordinate system */</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static cv::Mat pose_prev = cv::Mat::eye(4,4, CV_32F);</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static cv::Mat world_lh = cv::Mat::eye(4,4, CV_32F);</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 matrix to flip signs of sinus in rotation matrix, not sure why we need to do that</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static const cv::Mat flipSign = (cv::Mat_&lt;float&gt;(4,4) &lt;&lt;   1,-1,-1, 1,</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t>-1, 1,-1, 1,</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t>-1,-1, 1, 1,</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t>1, 1, 1, 1);</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//prev_pose * T = pose</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lastRenderedPageBreak/>
        <w:tab/>
        <w:t>cv::Mat translation =  (pose * pose_prev.inv()).mul(flipSign);</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world_lh = world_lh * translation;</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pose_prev = pose.clone();</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tf::Matrix3x3 tf3d;</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tf3d.setValue(pose.at&lt;float&gt;(0,0), pose.at&lt;float&gt;(0,1), pose.at&lt;float&gt;(0,2),</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t>pose.at&lt;float&gt;(1,0), pose.at&lt;float&gt;(1,1), pose.at&lt;float&gt;(1,2),</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t>pose.at&lt;float&gt;(2,0), pose.at&lt;float&gt;(2,1), pose.at&lt;float&gt;(2,2));</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tf::Vector3 cameraTranslation_rh( world_lh.at&lt;float&gt;(0,3),world_lh.at&lt;float&gt;(1,3), - world_lh.at&lt;float&gt;(2,3) );</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//rotate 270deg about x and 270deg about x to get ENU: x forward, y left, z up</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const tf::Matrix3x3 rotation270degXZ(   0, 1, 0,</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t>0, 0, 1,</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r>
      <w:r w:rsidRPr="005D7F0C">
        <w:rPr>
          <w:rFonts w:ascii="Calibri" w:eastAsia="Times New Roman" w:hAnsi="Calibri" w:cs="Calibri"/>
          <w:b/>
          <w:color w:val="24292E"/>
          <w:szCs w:val="22"/>
          <w:bdr w:val="none" w:sz="0" w:space="0" w:color="auto" w:frame="1"/>
        </w:rPr>
        <w:tab/>
        <w:t>1, 0, 0);</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static tf::TransformBroadcaster br;</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tf::Matrix3x3 globalRotation_rh = tf3d;</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tf::Vector3 globalTranslation_rh = cameraTranslation_rh * rotation270degXZ;</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tf::Quaternion tfqt;</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globalRotation_rh.getRotation(tfqt);</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double aux = tfqt[0];</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tfqt[0]=-tfqt[2];</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tfqt[2]=tfqt[1];</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tfqt[1]=aux;</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tf::Transform transform;</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transform.setOrigin(globalTranslation_rh);</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r w:rsidRPr="005D7F0C">
        <w:rPr>
          <w:rFonts w:ascii="Calibri" w:eastAsia="Times New Roman" w:hAnsi="Calibri" w:cs="Calibri"/>
          <w:b/>
          <w:color w:val="24292E"/>
          <w:szCs w:val="22"/>
          <w:bdr w:val="none" w:sz="0" w:space="0" w:color="auto" w:frame="1"/>
        </w:rPr>
        <w:tab/>
        <w:t>transform.setRotation(tfqt);</w:t>
      </w: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bdr w:val="none" w:sz="0" w:space="0" w:color="auto" w:frame="1"/>
        </w:rPr>
      </w:pPr>
    </w:p>
    <w:p w:rsidR="007620FA" w:rsidRPr="005D7F0C" w:rsidRDefault="007620FA" w:rsidP="005D7F0C">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24292E"/>
          <w:szCs w:val="22"/>
        </w:rPr>
      </w:pPr>
      <w:r w:rsidRPr="005D7F0C">
        <w:rPr>
          <w:rFonts w:ascii="Calibri" w:eastAsia="Times New Roman" w:hAnsi="Calibri" w:cs="Calibri"/>
          <w:b/>
          <w:color w:val="24292E"/>
          <w:szCs w:val="22"/>
          <w:bdr w:val="none" w:sz="0" w:space="0" w:color="auto" w:frame="1"/>
        </w:rPr>
        <w:tab/>
        <w:t>br.sendTransform(tf::StampedTransform(transform, ros::Time::now(), "world", "camera_pose"));</w:t>
      </w:r>
    </w:p>
    <w:p w:rsidR="007620FA" w:rsidRPr="005D7F0C" w:rsidRDefault="007620FA" w:rsidP="005D7F0C">
      <w:pPr>
        <w:shd w:val="clear" w:color="auto" w:fill="CCECFF"/>
        <w:rPr>
          <w:rFonts w:ascii="Calibri" w:hAnsi="Calibri" w:cs="Calibri"/>
          <w:b/>
          <w:szCs w:val="22"/>
        </w:rPr>
      </w:pPr>
    </w:p>
    <w:p w:rsidR="007620FA" w:rsidRPr="005D7F0C" w:rsidRDefault="007620FA" w:rsidP="005D7F0C">
      <w:pPr>
        <w:shd w:val="clear" w:color="auto" w:fill="CCECFF"/>
        <w:rPr>
          <w:rFonts w:ascii="Calibri" w:hAnsi="Calibri" w:cs="Calibri"/>
          <w:b/>
          <w:szCs w:val="22"/>
        </w:rPr>
      </w:pPr>
      <w:r w:rsidRPr="005D7F0C">
        <w:rPr>
          <w:rFonts w:ascii="Calibri" w:hAnsi="Calibri" w:cs="Calibri"/>
          <w:b/>
          <w:szCs w:val="22"/>
        </w:rPr>
        <w:t xml:space="preserve">in this the transform published is the same as the Odometry as in our case the initialization is always at (0,0,0) and the reference from the map frame is always </w:t>
      </w:r>
      <w:r w:rsidR="004413B3" w:rsidRPr="005D7F0C">
        <w:rPr>
          <w:rFonts w:ascii="Calibri" w:hAnsi="Calibri" w:cs="Calibri"/>
          <w:b/>
          <w:szCs w:val="22"/>
        </w:rPr>
        <w:t>linked with the values same as Odometry.</w:t>
      </w:r>
    </w:p>
    <w:p w:rsidR="004413B3" w:rsidRDefault="004413B3" w:rsidP="005D7F0C">
      <w:pPr>
        <w:shd w:val="clear" w:color="auto" w:fill="CCECFF"/>
        <w:rPr>
          <w:rFonts w:ascii="Calibri" w:hAnsi="Calibri" w:cs="Calibri"/>
          <w:b/>
          <w:szCs w:val="22"/>
        </w:rPr>
      </w:pPr>
    </w:p>
    <w:p w:rsidR="00881BB8" w:rsidRDefault="00881BB8" w:rsidP="00881BB8">
      <w:pPr>
        <w:rPr>
          <w:rFonts w:ascii="Calibri" w:hAnsi="Calibri" w:cs="Calibri"/>
          <w:b/>
          <w:szCs w:val="22"/>
        </w:rPr>
      </w:pPr>
    </w:p>
    <w:p w:rsidR="00881BB8" w:rsidRDefault="00881BB8" w:rsidP="00881BB8">
      <w:pPr>
        <w:rPr>
          <w:rFonts w:ascii="Calibri" w:hAnsi="Calibri" w:cs="Calibri"/>
          <w:b/>
          <w:szCs w:val="22"/>
        </w:rPr>
      </w:pPr>
    </w:p>
    <w:p w:rsidR="00881BB8" w:rsidRPr="005D7F0C" w:rsidRDefault="00881BB8" w:rsidP="00881BB8">
      <w:pPr>
        <w:rPr>
          <w:rFonts w:ascii="Calibri" w:hAnsi="Calibri" w:cs="Calibri"/>
          <w:b/>
          <w:szCs w:val="22"/>
        </w:rPr>
      </w:pPr>
    </w:p>
    <w:p w:rsidR="004413B3" w:rsidRPr="00881BB8" w:rsidRDefault="004413B3" w:rsidP="00881BB8">
      <w:pPr>
        <w:pStyle w:val="Heading3"/>
        <w:rPr>
          <w:sz w:val="28"/>
        </w:rPr>
      </w:pPr>
      <w:r w:rsidRPr="00881BB8">
        <w:rPr>
          <w:sz w:val="28"/>
        </w:rPr>
        <w:lastRenderedPageBreak/>
        <w:t xml:space="preserve">Approach 2 – </w:t>
      </w:r>
    </w:p>
    <w:p w:rsidR="004413B3" w:rsidRPr="005D7F0C" w:rsidRDefault="004413B3" w:rsidP="00881BB8">
      <w:pPr>
        <w:rPr>
          <w:rFonts w:ascii="Calibri" w:hAnsi="Calibri" w:cs="Calibri"/>
          <w:b/>
          <w:szCs w:val="22"/>
        </w:rPr>
      </w:pPr>
    </w:p>
    <w:p w:rsidR="004413B3" w:rsidRPr="005D7F0C" w:rsidRDefault="004413B3" w:rsidP="00881BB8">
      <w:pPr>
        <w:rPr>
          <w:rFonts w:ascii="Calibri" w:hAnsi="Calibri" w:cs="Calibri"/>
          <w:b/>
          <w:szCs w:val="22"/>
        </w:rPr>
      </w:pPr>
      <w:r w:rsidRPr="005D7F0C">
        <w:rPr>
          <w:rFonts w:ascii="Calibri" w:hAnsi="Calibri" w:cs="Calibri"/>
          <w:b/>
          <w:szCs w:val="22"/>
        </w:rPr>
        <w:t>Similar to the previous but to decrease computation and increase the accuracy we use a method of hamilton’s quaternion.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tf::Quaternion hamiltonProduct(tf::Quaternion a, tf::Quaternion b) {</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tf::Quaternion c;</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c[0] = (a[0]*b[0]) - (a[1]*b[1]) - (a[2]*b[2]) - (a[3]*b[3]);</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c[1] = (a[0]*b[1]) + (a[1]*b[0]) + (a[2]*b[3]) - (a[3]*b[2]);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c[2] = (a[0]*b[2]) - (a[1]*b[3]) + (a[2]*b[0]) + (a[3]*b[1]);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c[3] = (a[0]*b[3]) + (a[1]*b[2]) - (a[2]*b[1]) + (a[3]*b[0]);</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return c;</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void ImageGrabber::GrabImage(const sensor_msgs::ImageConstPtr&amp; msg)</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 Copy the ros image message to cv::Mat.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cv_bridge::CvImageConstPtr cv_ptr;</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try</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cv_ptr = cv_bridge::toCvShare(msg);</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catch (cv_bridge::Exception&amp; e)</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ROS_ERROR("cv_bridge exception: %s", e.what());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return;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cv::Mat pose = mpSLAM-&gt;TrackMonocular(cv_ptr-&gt;image,cv_ptr-&gt;header.stamp.toSec());</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if (pose.empty())</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return;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//Quaternion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tf::Matrix3x3 tf3d;</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tf3d.setValue(pose.at&lt;float&gt;(0,0), pose.at&lt;float&gt;(0,1), pose.at&lt;float&gt;(0,2),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pose.at&lt;float&gt;(1,0), pose.at&lt;float&gt;(1,1), pose.at&lt;float&gt;(1,2),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pose.at&lt;float&gt;(2,0), pose.at&lt;float&gt;(2,1), pose.at&lt;float&gt;(2,2));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tf::Quaternion tfqt;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tf3d.getRotation(tfqt);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double aux = tfqt[0];</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tfqt[0]=-tfqt[2];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tfqt[2]=tfqt[1];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lastRenderedPageBreak/>
        <w:tab/>
      </w:r>
      <w:r w:rsidRPr="005D7F0C">
        <w:rPr>
          <w:rStyle w:val="HTMLCode"/>
          <w:rFonts w:ascii="Calibri" w:hAnsi="Calibri" w:cs="Calibri"/>
          <w:b/>
          <w:color w:val="24292E"/>
          <w:sz w:val="22"/>
          <w:szCs w:val="22"/>
          <w:bdr w:val="none" w:sz="0" w:space="0" w:color="auto" w:frame="1"/>
        </w:rPr>
        <w:tab/>
        <w:t>tfqt[1]=aux;</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//Translation for camera</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tf::Vector3 origin;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origin.setValue(pose.at&lt;float&gt;(0,3),pose.at&lt;float&gt;(1,3),pose.at&lt;float&gt;(2,3));</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//rotate 270deg about x and 270deg about x to get ENU: x forward, y left, z up</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const tf::Matrix3x3 rotation270degXZ(   0, 1, 0,</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00BC358F" w:rsidRPr="005D7F0C">
        <w:rPr>
          <w:rStyle w:val="HTMLCode"/>
          <w:rFonts w:ascii="Calibri" w:hAnsi="Calibri" w:cs="Calibri"/>
          <w:b/>
          <w:color w:val="24292E"/>
          <w:sz w:val="22"/>
          <w:szCs w:val="22"/>
          <w:bdr w:val="none" w:sz="0" w:space="0" w:color="auto" w:frame="1"/>
        </w:rPr>
        <w:t xml:space="preserve">   0</w:t>
      </w:r>
      <w:r w:rsidRPr="005D7F0C">
        <w:rPr>
          <w:rStyle w:val="HTMLCode"/>
          <w:rFonts w:ascii="Calibri" w:hAnsi="Calibri" w:cs="Calibri"/>
          <w:b/>
          <w:color w:val="24292E"/>
          <w:sz w:val="22"/>
          <w:szCs w:val="22"/>
          <w:bdr w:val="none" w:sz="0" w:space="0" w:color="auto" w:frame="1"/>
        </w:rPr>
        <w:t>, 0, 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00BC358F" w:rsidRPr="005D7F0C">
        <w:rPr>
          <w:rStyle w:val="HTMLCode"/>
          <w:rFonts w:ascii="Calibri" w:hAnsi="Calibri" w:cs="Calibri"/>
          <w:b/>
          <w:color w:val="24292E"/>
          <w:sz w:val="22"/>
          <w:szCs w:val="22"/>
          <w:bdr w:val="none" w:sz="0" w:space="0" w:color="auto" w:frame="1"/>
        </w:rPr>
        <w:t xml:space="preserve">  </w:t>
      </w:r>
      <w:r w:rsidRPr="005D7F0C">
        <w:rPr>
          <w:rStyle w:val="HTMLCode"/>
          <w:rFonts w:ascii="Calibri" w:hAnsi="Calibri" w:cs="Calibri"/>
          <w:b/>
          <w:color w:val="24292E"/>
          <w:sz w:val="22"/>
          <w:szCs w:val="22"/>
          <w:bdr w:val="none" w:sz="0" w:space="0" w:color="auto" w:frame="1"/>
        </w:rPr>
        <w:t>-1, 0, 0);</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tf::Vector3 translationForCamera = origin * rotation270degXZ;</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//Hamilton (Translation for world)</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tf::Quaternion quaternionForHamilton(tfqt[3], tfqt[0], tfqt[1], tfqt[2]);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tf::Quaternion secondQuaternionForHamilton(tfqt[3], -tfqt[0], -tfqt[1], -tfqt[2]);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tf::Quaternion translationHamilton(0, translationForCamera[0], translationForCamera[1], translationForCamera[2]);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tf::Quaternion translationStepQuat;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translationStepQuat = hamiltonProduct(hamiltonProduct(quaternionForHamilton, translationHamilton), secondQuaternionForHamilton);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tf::Vector3 translation(translationStepQuat[1], translationStepQuat[2], translationStepQuat[3]);</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//Scaling</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if(m_numScales &gt; 0) {</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translation = m_scale * translation;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//Set world</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m_currentQ = tfqt;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m_currentT = translation;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translation = translation - m_worldT;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tfqt = tfqt * m_worldQ.inverse();</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//Creates transform and populates it with translation and quaternion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tf::Transform transformCurrent;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transformCurrent.setOrigin(translation);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transformCurrent.setRotation(tfqt);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//Publishes transform</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static tf::TransformBroadcaster br;</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br.sendTransform(tf::StampedTransform(transformCurrent, ros::Time::now(), "world", "camera_pose"));</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 global left handed coordinate system */</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static cv::Mat pose_prev = cv::Mat::eye(4,4, CV_32F);</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lastRenderedPageBreak/>
        <w:tab/>
        <w:t>static cv::Mat world_lh = cv::Mat::eye(4,4, CV_32F);</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 matrix to flip signs of sinus in rotation matrix, not sure why we need to do that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static const cv::Mat flipSign = (cv::Mat_&lt;float&gt;(4,4) &lt;&lt;   1,-1,-1, 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-1, 1,-1, 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-1,-1, 1, 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1, 1, 1, 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//prev_pose * T = pose</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cv::Mat translation =  (pose * pose_prev.inv()).mul(flipSign);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world_lh = world_lh * translation;</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pose_prev = pose.clone();</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tf::Matrix3x3 tf3d;</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tf3d.setValue(pose.at&lt;float&gt;(0,0), pose.at&lt;float&gt;(0,1), pose.at&lt;float&gt;(0,2),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pose.at&lt;float&gt;(1,0), pose.at&lt;float&gt;(1,1), pose.at&lt;float&gt;(1,2),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pose.at&lt;float&gt;(2,0), pose.at&lt;float&gt;(2,1), pose.at&lt;float&gt;(2,2));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tf::Vector3 cameraTranslation_rh( world_lh.at&lt;float&gt;(0,3),world_lh.at&lt;float&gt;(1,3), - world_lh.at&lt;float&gt;(2,3) );</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//rotate 270deg about x and 270deg about x to get ENU: x forward, y left, z up</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const tf::Matrix3x3 rotation270degXZ(   0, 1, 0,</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0, 0, 1,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1, 0, 0);</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static tf::TransformBroadcaster br;</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tf::Matrix3x3 globalRotation_rh = tf3d;</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tf::Vector3 globalTranslation_rh = cameraTranslation_rh * rotation270degXZ;</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tf::Quaternion tfqt;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globalRotation_rh.getRotation(tfqt);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double aux = tfqt[0];</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tfqt[0]=-tfqt[2];</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tfqt[2]=tfqt[1];</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tfqt[1]=aux;</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tf::Transform transform;</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transform.setOrigin(globalTranslation_rh);</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transform.setRotation(tfqt);</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br.sendTransform(tf::StampedTransform(transform, ros::Time::now(), "world", "camera_pose"));</w:t>
      </w:r>
    </w:p>
    <w:p w:rsidR="004413B3" w:rsidRPr="005D7F0C" w:rsidRDefault="004413B3" w:rsidP="005D7F0C">
      <w:pPr>
        <w:pStyle w:val="HTMLPreformatted"/>
        <w:shd w:val="clear" w:color="auto" w:fill="CCECFF"/>
        <w:rPr>
          <w:rStyle w:val="HTMLCode"/>
          <w:rFonts w:ascii="Calibri" w:hAnsi="Calibri" w:cs="Calibri"/>
          <w:b/>
          <w:color w:val="24292E"/>
          <w:sz w:val="22"/>
          <w:szCs w:val="22"/>
          <w:bdr w:val="none" w:sz="0" w:space="0" w:color="auto" w:frame="1"/>
        </w:rPr>
      </w:pPr>
    </w:p>
    <w:p w:rsidR="004413B3" w:rsidRPr="005D7F0C" w:rsidRDefault="004413B3" w:rsidP="005D7F0C">
      <w:pPr>
        <w:pStyle w:val="HTMLPreformatted"/>
        <w:shd w:val="clear" w:color="auto" w:fill="CCECFF"/>
        <w:rPr>
          <w:rFonts w:ascii="Calibri" w:hAnsi="Calibri" w:cs="Calibri"/>
          <w:b/>
          <w:color w:val="24292E"/>
          <w:sz w:val="22"/>
          <w:szCs w:val="22"/>
        </w:rPr>
      </w:pPr>
      <w:r w:rsidRPr="005D7F0C">
        <w:rPr>
          <w:rStyle w:val="HTMLCode"/>
          <w:rFonts w:ascii="Calibri" w:hAnsi="Calibri" w:cs="Calibri"/>
          <w:b/>
          <w:color w:val="24292E"/>
          <w:sz w:val="22"/>
          <w:szCs w:val="22"/>
          <w:bdr w:val="none" w:sz="0" w:space="0" w:color="auto" w:frame="1"/>
        </w:rPr>
        <w:t>}</w:t>
      </w:r>
    </w:p>
    <w:p w:rsidR="004413B3" w:rsidRDefault="004413B3" w:rsidP="004413B3">
      <w:pPr>
        <w:rPr>
          <w:sz w:val="28"/>
        </w:rPr>
      </w:pPr>
    </w:p>
    <w:p w:rsidR="004413B3" w:rsidRDefault="004413B3" w:rsidP="004413B3">
      <w:pPr>
        <w:rPr>
          <w:sz w:val="28"/>
        </w:rPr>
      </w:pPr>
      <w:r>
        <w:rPr>
          <w:sz w:val="28"/>
        </w:rPr>
        <w:lastRenderedPageBreak/>
        <w:t>Similar to the previous case here as well we use the values of the transform as the Odomet</w:t>
      </w:r>
      <w:r w:rsidR="00EE68F6">
        <w:rPr>
          <w:sz w:val="28"/>
        </w:rPr>
        <w:t>ry data. (Reason already given)</w:t>
      </w:r>
    </w:p>
    <w:p w:rsidR="004413B3" w:rsidRDefault="004413B3" w:rsidP="004413B3">
      <w:pPr>
        <w:rPr>
          <w:sz w:val="28"/>
        </w:rPr>
      </w:pPr>
      <w:r>
        <w:rPr>
          <w:sz w:val="28"/>
        </w:rPr>
        <w:t xml:space="preserve">We can find the explanation of quaternions and its Hamilton products here </w:t>
      </w:r>
    </w:p>
    <w:p w:rsidR="004413B3" w:rsidRDefault="00595A4B" w:rsidP="004413B3">
      <w:pPr>
        <w:rPr>
          <w:sz w:val="28"/>
        </w:rPr>
      </w:pPr>
      <w:hyperlink r:id="rId16" w:history="1">
        <w:r w:rsidR="004413B3" w:rsidRPr="004413B3">
          <w:rPr>
            <w:rStyle w:val="Hyperlink"/>
            <w:sz w:val="28"/>
          </w:rPr>
          <w:t>https://en.wikipedia.org/wiki/Quaternion#Hamilton_product</w:t>
        </w:r>
      </w:hyperlink>
    </w:p>
    <w:p w:rsidR="004413B3" w:rsidRDefault="00EE68F6" w:rsidP="004413B3">
      <w:pPr>
        <w:rPr>
          <w:sz w:val="28"/>
        </w:rPr>
      </w:pPr>
      <w:r>
        <w:rPr>
          <w:sz w:val="28"/>
        </w:rPr>
        <w:t>Once we got the data –</w:t>
      </w:r>
      <w:r w:rsidR="004413B3">
        <w:rPr>
          <w:sz w:val="28"/>
        </w:rPr>
        <w:t xml:space="preserve">the first time we </w:t>
      </w:r>
      <w:r>
        <w:rPr>
          <w:sz w:val="28"/>
        </w:rPr>
        <w:t>tested we</w:t>
      </w:r>
      <w:r w:rsidR="004413B3">
        <w:rPr>
          <w:sz w:val="28"/>
        </w:rPr>
        <w:t xml:space="preserve"> got this result </w:t>
      </w:r>
      <w:r>
        <w:rPr>
          <w:sz w:val="28"/>
        </w:rPr>
        <w:t>when</w:t>
      </w:r>
      <w:r w:rsidR="004413B3">
        <w:rPr>
          <w:sz w:val="28"/>
        </w:rPr>
        <w:t xml:space="preserve"> we plotted it on the open street map - </w:t>
      </w:r>
    </w:p>
    <w:p w:rsidR="004413B3" w:rsidRPr="004413B3" w:rsidRDefault="004D4DCB" w:rsidP="004413B3">
      <w:pPr>
        <w:rPr>
          <w:sz w:val="28"/>
        </w:rPr>
      </w:pPr>
      <w:r>
        <w:rPr>
          <w:sz w:val="28"/>
        </w:rPr>
        <w:pict>
          <v:shape id="_x0000_i1027" type="#_x0000_t75" style="width:468pt;height:351.15pt">
            <v:imagedata r:id="rId17" o:title="IMG_20180524_175534"/>
          </v:shape>
        </w:pict>
      </w:r>
    </w:p>
    <w:p w:rsidR="000F2904" w:rsidRDefault="00E36A04" w:rsidP="002E7E95">
      <w:pPr>
        <w:rPr>
          <w:sz w:val="28"/>
        </w:rPr>
      </w:pPr>
      <w:r>
        <w:rPr>
          <w:sz w:val="28"/>
        </w:rPr>
        <w:t xml:space="preserve">From this we realized that there was a scaling error which we </w:t>
      </w:r>
      <w:r w:rsidR="00EE68F6">
        <w:rPr>
          <w:sz w:val="28"/>
        </w:rPr>
        <w:t>discussed</w:t>
      </w:r>
      <w:r>
        <w:rPr>
          <w:sz w:val="28"/>
        </w:rPr>
        <w:t xml:space="preserve"> about and then the rest of the week we tried reducing the </w:t>
      </w:r>
      <w:r w:rsidR="00EE68F6">
        <w:rPr>
          <w:sz w:val="28"/>
        </w:rPr>
        <w:t>parameters,</w:t>
      </w:r>
      <w:r>
        <w:rPr>
          <w:sz w:val="28"/>
        </w:rPr>
        <w:t xml:space="preserve"> altering functions and one which had a better output that the rest was </w:t>
      </w:r>
      <w:r w:rsidR="00BC358F">
        <w:rPr>
          <w:sz w:val="28"/>
        </w:rPr>
        <w:t xml:space="preserve">obtained by </w:t>
      </w:r>
      <w:r>
        <w:rPr>
          <w:sz w:val="28"/>
        </w:rPr>
        <w:t xml:space="preserve">changing this part of the code , although redundant and of no use , it still had a bit of an effect – </w:t>
      </w:r>
    </w:p>
    <w:p w:rsidR="00E36A04" w:rsidRPr="005D7F0C" w:rsidRDefault="00E36A04" w:rsidP="00881BB8">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//Scaling</w:t>
      </w:r>
    </w:p>
    <w:p w:rsidR="00E36A04" w:rsidRPr="005D7F0C" w:rsidRDefault="00E36A04" w:rsidP="00881BB8">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if(m_numScales &gt; 0) {</w:t>
      </w:r>
    </w:p>
    <w:p w:rsidR="00E36A04" w:rsidRPr="005D7F0C" w:rsidRDefault="00E36A04" w:rsidP="00881BB8">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r>
      <w:r w:rsidRPr="005D7F0C">
        <w:rPr>
          <w:rStyle w:val="HTMLCode"/>
          <w:rFonts w:ascii="Calibri" w:hAnsi="Calibri" w:cs="Calibri"/>
          <w:b/>
          <w:color w:val="24292E"/>
          <w:sz w:val="22"/>
          <w:szCs w:val="22"/>
          <w:bdr w:val="none" w:sz="0" w:space="0" w:color="auto" w:frame="1"/>
        </w:rPr>
        <w:tab/>
        <w:t>translation = m_scale * translation;</w:t>
      </w:r>
    </w:p>
    <w:p w:rsidR="00E36A04" w:rsidRPr="005D7F0C" w:rsidRDefault="00E36A04" w:rsidP="00881BB8">
      <w:pPr>
        <w:pStyle w:val="HTMLPreformatted"/>
        <w:shd w:val="clear" w:color="auto" w:fill="CCECFF"/>
        <w:rPr>
          <w:rStyle w:val="HTMLCode"/>
          <w:rFonts w:ascii="Calibri" w:hAnsi="Calibri" w:cs="Calibri"/>
          <w:b/>
          <w:color w:val="24292E"/>
          <w:sz w:val="22"/>
          <w:szCs w:val="22"/>
          <w:bdr w:val="none" w:sz="0" w:space="0" w:color="auto" w:frame="1"/>
        </w:rPr>
      </w:pPr>
      <w:r w:rsidRPr="005D7F0C">
        <w:rPr>
          <w:rStyle w:val="HTMLCode"/>
          <w:rFonts w:ascii="Calibri" w:hAnsi="Calibri" w:cs="Calibri"/>
          <w:b/>
          <w:color w:val="24292E"/>
          <w:sz w:val="22"/>
          <w:szCs w:val="22"/>
          <w:bdr w:val="none" w:sz="0" w:space="0" w:color="auto" w:frame="1"/>
        </w:rPr>
        <w:tab/>
        <w:t>}</w:t>
      </w:r>
    </w:p>
    <w:p w:rsidR="00E36A04" w:rsidRDefault="00E36A04" w:rsidP="002E7E95">
      <w:pPr>
        <w:rPr>
          <w:sz w:val="28"/>
        </w:rPr>
      </w:pPr>
    </w:p>
    <w:p w:rsidR="00BC358F" w:rsidRDefault="00BC358F" w:rsidP="00BC358F">
      <w:pPr>
        <w:pStyle w:val="Heading3"/>
        <w:rPr>
          <w:sz w:val="32"/>
        </w:rPr>
      </w:pPr>
      <w:r w:rsidRPr="00BC358F">
        <w:rPr>
          <w:sz w:val="32"/>
        </w:rPr>
        <w:t xml:space="preserve">Week 6 – </w:t>
      </w:r>
    </w:p>
    <w:p w:rsidR="00BC358F" w:rsidRDefault="00BC358F" w:rsidP="00BC358F"/>
    <w:p w:rsidR="00BE5823" w:rsidRPr="00BE5823" w:rsidRDefault="00BE5823" w:rsidP="00BC358F">
      <w:pPr>
        <w:rPr>
          <w:sz w:val="28"/>
        </w:rPr>
      </w:pPr>
      <w:r w:rsidRPr="00BE5823">
        <w:rPr>
          <w:sz w:val="28"/>
        </w:rPr>
        <w:t>I was trying to improve the data when we tried to fuse the data of gps and orb slam using an averaging and mean filter</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&lt;ros/ros.h&gt;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"geometry_msgs/Quaternion.h"</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&lt;nav_msgs/Odometry.h&gt;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&lt;sensor_msgs/NavSatFix.h&gt;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&lt;math.h&gt;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&lt;iostream&gt;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using namespace std;</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int flag=0;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prev_lat=0,prev_lon=0,curr_lat=0,curr_lon=0;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lat1,lat2,long1,long2;</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gps_x=0,gps_y=0;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delta_x=0,delta_y=0;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prev_x=0,prev_y=0;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R =6371.0;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a,c,d,dlong,dlat,ang;</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vx,vy;</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const double pi = 22/7;</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void get_dist()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lat1 = curr_lat;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long1 = curr_lon;</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lat2 = prev_lat;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long2 = prev_lon;</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lat1 *=pi/180;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lat2 *=pi/180;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long1*=pi/180;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long2*=pi/180;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dlong = (long2 - long1);</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dlat  = (lat2 - lat1);</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ang = atan2(dlong,dlat);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Haversine formula:</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lastRenderedPageBreak/>
        <w:t xml:space="preserve">  a = sin(dlat/2)*sin(dlat/2) + cos(lat1)*cos(lat2)*sin(dlong/2)*sin(dlong/2);</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 = 2 * atan2( sqrt(a), sqrt(1-a)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d = R * c;</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gps_y+=(d*cos(ang)*2.8);</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gps_x+=(d*sin(ang)*2.8);</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void get_gps_data(sensor_msgs::NavSatFix msg)</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ab/>
        <w:t>cout &lt;&lt; "**************** GPS *************************" &lt;&lt; endl;</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if(flag==0)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prev_lat=msg.latitude;</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prev_lon=msg.longitude;</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else</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curr_lat=msg.latitude;</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curr_lon=msg.longitude;</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get_dist();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cout &lt;&lt; "latitude - " &lt;&lt; msg.latitude &lt;&lt; "  longitude - " &lt;&lt; msg.longitude &lt;&lt; endl;</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flag=1;</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cout &lt;&lt; "*****************************************************" &lt;&lt; endl;</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void get_odom_data(nav_msgs::Odometry msg)</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delta_x = msg.pose.pose.position.x;</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delta_y = msg.pose.pose.position.y;</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int main(int argc, char** argv)</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ros::init(argc, argv, "fuse_data");</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ros::NodeHandle n;</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ros::Publisher odom_fused = n.advertise&lt;nav_msgs::Odometry&gt;("odom_fused", 50);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ros::Subscriber sub_gps = n.subscribe ( "/gps_new", 10, get_gps_data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ros::Subscriber sub = n.subscribe ( "/odom_cam", 1, get_odom_data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ros::Time current_time, last_time;</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current_time = ros::Time::now();</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last_time = ros::Time::now();</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ros::Rate r(1.0);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while(n.ok()){</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lastRenderedPageBreak/>
        <w:t xml:space="preserve">    ros::spinOnce();               // check for incoming messages</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current_time = ros::Time::now();</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//compute odometry in a typical way given the velocities of the robot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double dt = (current_time - last_time).toSec();</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nav_msgs::Odometry odom;</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//set the position</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ROS_INFO("gps  - x is %f and y is %f",gps_x,gps_y);</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ROS_INFO("delta  - x is %f and y is %f",delta_x,delta_y);</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cout &lt;&lt; "gps _X = " &lt;&lt; gps_x &lt;&lt; " Y = " &lt;&lt; gps_y &lt;&lt; endl;</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cout &lt;&lt; "delta _X = " &lt;&lt; delta_x &lt;&lt; " Y = " &lt;&lt; delta_y &lt;&lt; endl;</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cout &lt;&lt; " distance - " &lt;&lt; d &lt;&lt; endl;</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d=0;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odom.pose.pose.position.x = (delta_x + gps_x)/2;</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odom.pose.pose.position.y = (delta_y + gps_y)/2;</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odom.pose.pose.position.z = 0.0;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//odom.pose.pose.orientation = odom_quat;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vx = odom.pose.pose.position.x/dt;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vy = odom.pose.pose.position.y/dt;</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//set the velocity</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odom.twist.twist.linear.x = vx;</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odom.twist.twist.linear.y = vy;</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odom.twist.twist.angular.z = 0;</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//publish the message</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odom_fused.publish(odom);</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last_time = current_time;</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r.sleep();</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BE5823" w:rsidRPr="005D7F0C" w:rsidRDefault="00BE5823" w:rsidP="00BE5823">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BE5823" w:rsidRDefault="00BE5823" w:rsidP="00BC358F"/>
    <w:p w:rsidR="00BE5823" w:rsidRPr="00BE5823" w:rsidRDefault="00BE5823" w:rsidP="00BC358F">
      <w:pPr>
        <w:rPr>
          <w:sz w:val="28"/>
        </w:rPr>
      </w:pPr>
      <w:r w:rsidRPr="00BE5823">
        <w:rPr>
          <w:sz w:val="28"/>
        </w:rPr>
        <w:t>As we couldn’t extract the exact direction we are heading in from the gps without using any other sources, the value of this always resulted in a lesser value than the lower most of the mean filter itself so the result was poor.</w:t>
      </w:r>
    </w:p>
    <w:p w:rsidR="00BE5823" w:rsidRDefault="00BE5823" w:rsidP="00BC358F"/>
    <w:p w:rsidR="00BE5823" w:rsidRDefault="00BE5823" w:rsidP="00BC358F">
      <w:pPr>
        <w:rPr>
          <w:sz w:val="28"/>
        </w:rPr>
      </w:pPr>
      <w:r>
        <w:rPr>
          <w:sz w:val="28"/>
        </w:rPr>
        <w:t>Once this did not work, I thought of improving the data by just getting the speed of the car and differentiating it to get the values of relative positions with respect to the previous points</w:t>
      </w:r>
      <w:r w:rsidR="00F87DFF">
        <w:rPr>
          <w:sz w:val="28"/>
        </w:rPr>
        <w:t xml:space="preserve"> from the imu by using the following node-</w:t>
      </w:r>
    </w:p>
    <w:p w:rsidR="00F87DFF" w:rsidRDefault="00F87DFF" w:rsidP="00BC358F">
      <w:pPr>
        <w:rPr>
          <w:sz w:val="28"/>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&lt;math.h&gt;</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&lt;iostream&gt;</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&lt;ros/ros.h&gt;</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"sensor_msgs/Imu.h"</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#include "std_msgs/Float32.h"</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using namespace std;</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double time_prev,time_curr,delta;</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float linear_accel_x=0,linear_accel_y=0,linear_accel_z=0;</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float linear_vel_x=0,linear_vel_y=0,linear_vel_z=0;</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void imu_callback(sensor_msgs::Imu msg)</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linear_accel_x=msg.linear_acceleration.x;</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linear_accel_y=msg.linear_acceleration.y;</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linear_accel_z=msg.linear_acceleration.z;</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time_curr=ros::Time::now().toSec();</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delta = time_curr - time_prev;</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linear_vel_x = (linear_vel_x + linear_accel_x *delta)*5/18;</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linear_vel_y = (linear_vel_y + linear_accel_y *delta)*5/18;</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linear_vel_z = (linear_vel_z + linear_accel_z *delta)*5/18;</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int main(int argc, char **argv)</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ros::init(argc, argv, "speed_node");</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ros::start();</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time_prev =ros::Time::now().toSec();</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ros::NodeHandle nh;</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ros::Subscriber imu_sub=nh.subscribe("/imu_new",1000,imu_callback);</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ros::Publisher speed_pub_x = nh.advertise&lt;std_msgs::Float32&gt;("speed_x", 100);</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ros::Publisher speed_pub_y = nh.advertise&lt;std_msgs::Float32&gt;("speed_y", 100);</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ros::Publisher speed_pub_z = nh.advertise&lt;std_msgs::Float32&gt;("speed_z", 100);</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ros::Rate r(30);</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while(ros::ok())</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std_msgs::Float32 speed_x;</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lastRenderedPageBreak/>
        <w:t xml:space="preserve">   // std_msgs::Float32 speed_y;</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std_msgs::Float32 speed_z; </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speed_x.data = linear_vel_x;</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speed_y.data = linear_vel_y;</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speed_z.data = linear_vel_z;</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speed_pub_x.publish(speed_x);</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speed_pub_y.publish(speed_y);</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 speed_pub_z.publish(speed_z);</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cout &gt;&gt; "X - " &gt;&gt;  linear_vel_x &gt;&gt; "  Y - " &gt;&gt; linear_vel_y &gt;&gt; "  Z - " &gt;&gt; linear_vel_z &gt;&gt; endl;</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ROS_INFO("x_vel = %f, y_vel= %f , z_vel = %f", linear_vel_x,linear_vel_y,linear_vel_z);</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ROS_INFO(" z_vel= %f ",linear_vel_z);</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ros::spinOnce();</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 xml:space="preserve">   r.sleep();</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return 0;</w:t>
      </w:r>
    </w:p>
    <w:p w:rsidR="00F87DFF" w:rsidRPr="005D7F0C" w:rsidRDefault="00F87DFF" w:rsidP="00F87DFF">
      <w:pPr>
        <w:shd w:val="clear" w:color="auto" w:fill="CCEC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b/>
          <w:color w:val="000000"/>
          <w:szCs w:val="22"/>
        </w:rPr>
      </w:pPr>
      <w:r w:rsidRPr="005D7F0C">
        <w:rPr>
          <w:rFonts w:ascii="Calibri" w:eastAsia="Times New Roman" w:hAnsi="Calibri" w:cs="Calibri"/>
          <w:b/>
          <w:color w:val="000000"/>
          <w:szCs w:val="22"/>
        </w:rPr>
        <w:t>}</w:t>
      </w:r>
    </w:p>
    <w:p w:rsidR="00F87DFF" w:rsidRPr="00F87DFF" w:rsidRDefault="00F87DFF" w:rsidP="00F8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F87DFF" w:rsidRDefault="002A69A7" w:rsidP="00F8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rsidR="002A69A7" w:rsidRPr="00F87DFF" w:rsidRDefault="002A69A7" w:rsidP="00F8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8"/>
          <w:szCs w:val="28"/>
        </w:rPr>
      </w:pPr>
      <w:r w:rsidRPr="00123F2F">
        <w:rPr>
          <w:rFonts w:eastAsia="Times New Roman" w:cs="Courier New"/>
          <w:color w:val="000000"/>
          <w:sz w:val="28"/>
          <w:szCs w:val="28"/>
        </w:rPr>
        <w:t>// speed variations. Plot from ros</w:t>
      </w:r>
    </w:p>
    <w:p w:rsidR="00F87DFF" w:rsidRPr="00F87DFF" w:rsidRDefault="00F87DFF" w:rsidP="00F8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8"/>
          <w:szCs w:val="28"/>
        </w:rPr>
      </w:pPr>
    </w:p>
    <w:p w:rsidR="00C35893" w:rsidRPr="00123F2F" w:rsidRDefault="00F87DFF" w:rsidP="00F8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sz w:val="28"/>
          <w:szCs w:val="28"/>
        </w:rPr>
      </w:pPr>
      <w:r w:rsidRPr="00123F2F">
        <w:rPr>
          <w:rFonts w:eastAsia="Times New Roman" w:cs="Courier New"/>
          <w:color w:val="000000"/>
          <w:sz w:val="28"/>
          <w:szCs w:val="28"/>
        </w:rPr>
        <w:t>Which did give some results but not as precise as we expected, also the accumulation of error in each stage of the computation will cause a huge drift in between the actual value and the erroneous value.</w:t>
      </w:r>
    </w:p>
    <w:p w:rsidR="00C35893" w:rsidRDefault="00C35893" w:rsidP="00F8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
    <w:p w:rsidR="002A69A7" w:rsidRDefault="00123F2F" w:rsidP="00123F2F">
      <w:pPr>
        <w:pStyle w:val="Heading3"/>
      </w:pPr>
      <w:r>
        <w:t xml:space="preserve">Week 7 (ROBOT_LOCALIZATION ) – </w:t>
      </w:r>
    </w:p>
    <w:p w:rsidR="00123F2F" w:rsidRDefault="00123F2F" w:rsidP="00123F2F">
      <w:pPr>
        <w:rPr>
          <w:sz w:val="28"/>
        </w:rPr>
      </w:pPr>
    </w:p>
    <w:p w:rsidR="00123F2F" w:rsidRDefault="00123F2F" w:rsidP="00123F2F">
      <w:pPr>
        <w:rPr>
          <w:sz w:val="28"/>
        </w:rPr>
      </w:pPr>
      <w:r>
        <w:rPr>
          <w:sz w:val="28"/>
        </w:rPr>
        <w:t>After experimenting with many methods we decided that on</w:t>
      </w:r>
      <w:r w:rsidR="00BF7D60">
        <w:rPr>
          <w:sz w:val="28"/>
        </w:rPr>
        <w:t xml:space="preserve">e person would continue </w:t>
      </w:r>
      <w:r>
        <w:rPr>
          <w:sz w:val="28"/>
        </w:rPr>
        <w:t xml:space="preserve">work on improving the data while others should move on to further topics </w:t>
      </w:r>
      <w:r w:rsidR="00BF7D60">
        <w:rPr>
          <w:sz w:val="28"/>
        </w:rPr>
        <w:t xml:space="preserve">of requirement </w:t>
      </w:r>
      <w:r>
        <w:rPr>
          <w:sz w:val="28"/>
        </w:rPr>
        <w:t>such as robot localization. In an instance wh</w:t>
      </w:r>
      <w:r w:rsidR="00BF7D60">
        <w:rPr>
          <w:sz w:val="28"/>
        </w:rPr>
        <w:t>ere we get better data, the respective data will be merged into the robot localization as it has this provision.</w:t>
      </w:r>
      <w:r w:rsidR="001B6955">
        <w:rPr>
          <w:sz w:val="28"/>
        </w:rPr>
        <w:t xml:space="preserve"> Also the robot localization package is always built in the catkin workspace.</w:t>
      </w:r>
    </w:p>
    <w:p w:rsidR="00BF7D60" w:rsidRDefault="00BF7D60" w:rsidP="00123F2F">
      <w:pPr>
        <w:rPr>
          <w:sz w:val="28"/>
        </w:rPr>
      </w:pPr>
      <w:r>
        <w:rPr>
          <w:sz w:val="28"/>
        </w:rPr>
        <w:t xml:space="preserve">How robot localization works ? – </w:t>
      </w:r>
    </w:p>
    <w:p w:rsidR="00BF7D60" w:rsidRDefault="001A7A7F" w:rsidP="00123F2F">
      <w:pPr>
        <w:rPr>
          <w:sz w:val="28"/>
        </w:rPr>
      </w:pPr>
      <w:r>
        <w:rPr>
          <w:sz w:val="28"/>
        </w:rPr>
        <w:t>//rqt graph of robot localization</w:t>
      </w:r>
    </w:p>
    <w:p w:rsidR="001A7A7F" w:rsidRDefault="008C7348" w:rsidP="00123F2F">
      <w:pPr>
        <w:rPr>
          <w:sz w:val="28"/>
        </w:rPr>
      </w:pPr>
      <w:r>
        <w:rPr>
          <w:sz w:val="28"/>
        </w:rPr>
        <w:t>Robot localization I basically used to get a better as well as a stable Odometry data combined using various Odometry sources from gps, imu and visual Odometry.</w:t>
      </w:r>
    </w:p>
    <w:p w:rsidR="008C7348" w:rsidRPr="00123F2F" w:rsidRDefault="008C7348" w:rsidP="00123F2F">
      <w:pPr>
        <w:rPr>
          <w:sz w:val="28"/>
        </w:rPr>
      </w:pPr>
      <w:r>
        <w:rPr>
          <w:sz w:val="28"/>
        </w:rPr>
        <w:t>So before we go about using it we have to set it up first.</w:t>
      </w:r>
    </w:p>
    <w:p w:rsidR="00F87DFF" w:rsidRPr="00F87DFF" w:rsidRDefault="00F87DFF" w:rsidP="00F87DF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F87DFF">
        <w:rPr>
          <w:rFonts w:ascii="Courier New" w:eastAsia="Times New Roman" w:hAnsi="Courier New" w:cs="Courier New"/>
          <w:color w:val="000000"/>
          <w:sz w:val="21"/>
          <w:szCs w:val="21"/>
        </w:rPr>
        <w:t xml:space="preserve">  </w:t>
      </w:r>
    </w:p>
    <w:p w:rsidR="00F87DFF" w:rsidRDefault="008C7348" w:rsidP="00BC358F">
      <w:pPr>
        <w:rPr>
          <w:sz w:val="28"/>
        </w:rPr>
      </w:pPr>
      <w:r>
        <w:rPr>
          <w:sz w:val="28"/>
        </w:rPr>
        <w:t>// screenshot of topics</w:t>
      </w:r>
    </w:p>
    <w:p w:rsidR="008C7348" w:rsidRDefault="002E40D0" w:rsidP="00BC358F">
      <w:pPr>
        <w:rPr>
          <w:sz w:val="28"/>
        </w:rPr>
      </w:pPr>
      <w:r>
        <w:rPr>
          <w:sz w:val="28"/>
        </w:rPr>
        <w:lastRenderedPageBreak/>
        <w:t xml:space="preserve">From the above topics we use – </w:t>
      </w:r>
    </w:p>
    <w:p w:rsidR="002E40D0" w:rsidRDefault="002E40D0" w:rsidP="002E40D0">
      <w:pPr>
        <w:pStyle w:val="ListParagraph"/>
        <w:numPr>
          <w:ilvl w:val="0"/>
          <w:numId w:val="20"/>
        </w:numPr>
        <w:rPr>
          <w:sz w:val="28"/>
        </w:rPr>
      </w:pPr>
      <w:r>
        <w:rPr>
          <w:sz w:val="28"/>
        </w:rPr>
        <w:t>Odom_cam</w:t>
      </w:r>
    </w:p>
    <w:p w:rsidR="002E40D0" w:rsidRDefault="002E40D0" w:rsidP="002E40D0">
      <w:pPr>
        <w:pStyle w:val="ListParagraph"/>
        <w:numPr>
          <w:ilvl w:val="0"/>
          <w:numId w:val="20"/>
        </w:numPr>
        <w:rPr>
          <w:sz w:val="28"/>
        </w:rPr>
      </w:pPr>
      <w:r>
        <w:rPr>
          <w:sz w:val="28"/>
        </w:rPr>
        <w:t>Imu_new</w:t>
      </w:r>
    </w:p>
    <w:p w:rsidR="002E40D0" w:rsidRDefault="002E40D0" w:rsidP="002E40D0">
      <w:pPr>
        <w:pStyle w:val="ListParagraph"/>
        <w:numPr>
          <w:ilvl w:val="0"/>
          <w:numId w:val="20"/>
        </w:numPr>
        <w:rPr>
          <w:sz w:val="28"/>
        </w:rPr>
      </w:pPr>
      <w:r>
        <w:rPr>
          <w:sz w:val="28"/>
        </w:rPr>
        <w:t>Gps_new</w:t>
      </w:r>
    </w:p>
    <w:p w:rsidR="002E40D0" w:rsidRDefault="002E40D0" w:rsidP="002E40D0">
      <w:pPr>
        <w:rPr>
          <w:sz w:val="28"/>
        </w:rPr>
      </w:pPr>
      <w:r>
        <w:rPr>
          <w:sz w:val="28"/>
        </w:rPr>
        <w:t>So set it up we have two methods and it depends on how we want to use the robot localization package –</w:t>
      </w:r>
    </w:p>
    <w:p w:rsidR="002E40D0" w:rsidRDefault="002E40D0" w:rsidP="002E40D0">
      <w:pPr>
        <w:pStyle w:val="ListParagraph"/>
        <w:numPr>
          <w:ilvl w:val="0"/>
          <w:numId w:val="21"/>
        </w:numPr>
        <w:rPr>
          <w:sz w:val="28"/>
        </w:rPr>
      </w:pPr>
      <w:r>
        <w:rPr>
          <w:sz w:val="28"/>
        </w:rPr>
        <w:t>Change topics in the Launch file</w:t>
      </w:r>
    </w:p>
    <w:p w:rsidR="002E40D0" w:rsidRDefault="002E40D0" w:rsidP="002E40D0">
      <w:pPr>
        <w:pStyle w:val="ListParagraph"/>
        <w:numPr>
          <w:ilvl w:val="0"/>
          <w:numId w:val="21"/>
        </w:numPr>
        <w:rPr>
          <w:sz w:val="28"/>
        </w:rPr>
      </w:pPr>
      <w:r>
        <w:rPr>
          <w:sz w:val="28"/>
        </w:rPr>
        <w:t>Change topics directly in the .cpp file we aim to use</w:t>
      </w:r>
    </w:p>
    <w:p w:rsidR="002E40D0" w:rsidRDefault="002E40D0" w:rsidP="002E40D0">
      <w:pPr>
        <w:pStyle w:val="Heading3"/>
      </w:pPr>
    </w:p>
    <w:p w:rsidR="002E40D0" w:rsidRDefault="002E40D0" w:rsidP="002E40D0">
      <w:pPr>
        <w:pStyle w:val="Heading3"/>
      </w:pPr>
      <w:r>
        <w:t xml:space="preserve">Changing topics in the launch file – </w:t>
      </w:r>
    </w:p>
    <w:p w:rsidR="005D7F0C" w:rsidRPr="005D7F0C" w:rsidRDefault="005D7F0C" w:rsidP="005D7F0C"/>
    <w:p w:rsidR="002E40D0" w:rsidRPr="005D7F0C" w:rsidRDefault="002E40D0" w:rsidP="002E40D0">
      <w:pPr>
        <w:rPr>
          <w:sz w:val="28"/>
        </w:rPr>
      </w:pPr>
      <w:r w:rsidRPr="005D7F0C">
        <w:rPr>
          <w:sz w:val="28"/>
        </w:rPr>
        <w:t>To do this we first have to go to the src directory of our catkin workspace where the robot localization was placed and built from –</w:t>
      </w:r>
    </w:p>
    <w:p w:rsidR="002E40D0" w:rsidRPr="002E40D0" w:rsidRDefault="002E40D0" w:rsidP="002E40D0">
      <w:r>
        <w:rPr>
          <w:noProof/>
          <w:lang w:val="en-IN" w:eastAsia="en-IN"/>
        </w:rPr>
        <mc:AlternateContent>
          <mc:Choice Requires="wps">
            <w:drawing>
              <wp:anchor distT="0" distB="0" distL="114300" distR="114300" simplePos="0" relativeHeight="251672576" behindDoc="0" locked="0" layoutInCell="1" allowOverlap="1">
                <wp:simplePos x="0" y="0"/>
                <wp:positionH relativeFrom="column">
                  <wp:posOffset>1630777</wp:posOffset>
                </wp:positionH>
                <wp:positionV relativeFrom="paragraph">
                  <wp:posOffset>475469</wp:posOffset>
                </wp:positionV>
                <wp:extent cx="203981" cy="675250"/>
                <wp:effectExtent l="19050" t="19050" r="43815" b="10795"/>
                <wp:wrapNone/>
                <wp:docPr id="17" name="Up Arrow 17"/>
                <wp:cNvGraphicFramePr/>
                <a:graphic xmlns:a="http://schemas.openxmlformats.org/drawingml/2006/main">
                  <a:graphicData uri="http://schemas.microsoft.com/office/word/2010/wordprocessingShape">
                    <wps:wsp>
                      <wps:cNvSpPr/>
                      <wps:spPr>
                        <a:xfrm>
                          <a:off x="0" y="0"/>
                          <a:ext cx="203981" cy="675250"/>
                        </a:xfrm>
                        <a:prstGeom prst="upArrow">
                          <a:avLst/>
                        </a:prstGeom>
                        <a:solidFill>
                          <a:srgbClr val="FF0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B091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128.4pt;margin-top:37.45pt;width:16.05pt;height:53.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" adj="3262" fillcolor="red" strokecolor="#002060" strokeweight="1pt"/>
            </w:pict>
          </mc:Fallback>
        </mc:AlternateContent>
      </w:r>
      <w:r w:rsidR="004D4DCB">
        <w:pict>
          <v:shape id="_x0000_i1028" type="#_x0000_t75" style="width:435.4pt;height:248.6pt">
            <v:imagedata r:id="rId18" o:title="catkin_es_src- 1"/>
          </v:shape>
        </w:pict>
      </w:r>
    </w:p>
    <w:p w:rsidR="00BC358F" w:rsidRPr="00BC358F" w:rsidRDefault="00BC358F" w:rsidP="00BC358F"/>
    <w:p w:rsidR="00BC358F" w:rsidRPr="005D7F0C" w:rsidRDefault="005C4F9C" w:rsidP="00BC358F">
      <w:pPr>
        <w:rPr>
          <w:sz w:val="28"/>
        </w:rPr>
      </w:pPr>
      <w:r w:rsidRPr="005D7F0C">
        <w:rPr>
          <w:sz w:val="28"/>
        </w:rPr>
        <w:t xml:space="preserve">You will see something like this – </w:t>
      </w:r>
    </w:p>
    <w:p w:rsidR="005C4F9C" w:rsidRPr="005D7F0C" w:rsidRDefault="005C4F9C" w:rsidP="00BC358F">
      <w:pPr>
        <w:rPr>
          <w:sz w:val="28"/>
        </w:rPr>
      </w:pPr>
      <w:r w:rsidRPr="005D7F0C">
        <w:rPr>
          <w:sz w:val="28"/>
        </w:rPr>
        <w:t xml:space="preserve">And in this if you wish to edit the launch file go to the launch folder </w:t>
      </w:r>
    </w:p>
    <w:p w:rsidR="005C4F9C" w:rsidRPr="00BC358F" w:rsidRDefault="005C4F9C" w:rsidP="00BC358F">
      <w:r>
        <w:rPr>
          <w:noProof/>
          <w:lang w:val="en-IN" w:eastAsia="en-IN"/>
        </w:rPr>
        <w:lastRenderedPageBreak/>
        <mc:AlternateContent>
          <mc:Choice Requires="wps">
            <w:drawing>
              <wp:anchor distT="0" distB="0" distL="114300" distR="114300" simplePos="0" relativeHeight="251673600" behindDoc="0" locked="0" layoutInCell="1" allowOverlap="1">
                <wp:simplePos x="0" y="0"/>
                <wp:positionH relativeFrom="column">
                  <wp:posOffset>1744394</wp:posOffset>
                </wp:positionH>
                <wp:positionV relativeFrom="paragraph">
                  <wp:posOffset>478302</wp:posOffset>
                </wp:positionV>
                <wp:extent cx="211015" cy="1167618"/>
                <wp:effectExtent l="19050" t="19050" r="36830" b="13970"/>
                <wp:wrapNone/>
                <wp:docPr id="18" name="Up Arrow 18"/>
                <wp:cNvGraphicFramePr/>
                <a:graphic xmlns:a="http://schemas.openxmlformats.org/drawingml/2006/main">
                  <a:graphicData uri="http://schemas.microsoft.com/office/word/2010/wordprocessingShape">
                    <wps:wsp>
                      <wps:cNvSpPr/>
                      <wps:spPr>
                        <a:xfrm>
                          <a:off x="0" y="0"/>
                          <a:ext cx="211015" cy="1167618"/>
                        </a:xfrm>
                        <a:prstGeom prst="upArrow">
                          <a:avLst/>
                        </a:prstGeom>
                        <a:solidFill>
                          <a:srgbClr val="FF0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79C42E" id="Up Arrow 18" o:spid="_x0000_s1026" type="#_x0000_t68" style="position:absolute;margin-left:137.35pt;margin-top:37.65pt;width:16.6pt;height:91.9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" adj="1952" fillcolor="red" strokecolor="#002060" strokeweight="1pt"/>
            </w:pict>
          </mc:Fallback>
        </mc:AlternateContent>
      </w:r>
      <w:r w:rsidR="004D4DCB">
        <w:pict>
          <v:shape id="_x0000_i1029" type="#_x0000_t75" style="width:467.3pt;height:266.25pt">
            <v:imagedata r:id="rId19" o:title="rloc-2"/>
          </v:shape>
        </w:pict>
      </w:r>
    </w:p>
    <w:p w:rsidR="00E36A04" w:rsidRDefault="00E36A04" w:rsidP="002E7E95">
      <w:pPr>
        <w:rPr>
          <w:sz w:val="28"/>
        </w:rPr>
      </w:pPr>
    </w:p>
    <w:p w:rsidR="005C4F9C" w:rsidRDefault="005C4F9C" w:rsidP="005C4F9C">
      <w:pPr>
        <w:shd w:val="clear" w:color="auto" w:fill="CCECFF"/>
        <w:rPr>
          <w:sz w:val="28"/>
        </w:rPr>
      </w:pPr>
      <w:r>
        <w:rPr>
          <w:sz w:val="28"/>
        </w:rPr>
        <w:t xml:space="preserve">After this we used the file -  </w:t>
      </w:r>
      <w:r w:rsidRPr="005C4F9C">
        <w:rPr>
          <w:sz w:val="28"/>
        </w:rPr>
        <w:t>navsat_transform_template.launch</w:t>
      </w:r>
    </w:p>
    <w:p w:rsidR="00E36A04" w:rsidRDefault="005C4F9C" w:rsidP="002E7E95">
      <w:pPr>
        <w:rPr>
          <w:sz w:val="28"/>
        </w:rPr>
      </w:pPr>
      <w:r>
        <w:rPr>
          <w:sz w:val="28"/>
        </w:rPr>
        <w:t xml:space="preserve">In this file we edited the following lines – </w:t>
      </w:r>
    </w:p>
    <w:p w:rsidR="005C4F9C" w:rsidRDefault="004D4DCB" w:rsidP="002E7E95">
      <w:pPr>
        <w:rPr>
          <w:sz w:val="28"/>
        </w:rPr>
      </w:pPr>
      <w:r>
        <w:rPr>
          <w:sz w:val="28"/>
        </w:rPr>
        <w:pict>
          <v:shape id="_x0000_i1030" type="#_x0000_t75" style="width:468pt;height:129.05pt">
            <v:imagedata r:id="rId20" o:title="Screenshot from 2018-07-03 19-01-42"/>
          </v:shape>
        </w:pict>
      </w:r>
    </w:p>
    <w:p w:rsidR="005C4F9C" w:rsidRDefault="005C4F9C" w:rsidP="002E7E95">
      <w:pPr>
        <w:rPr>
          <w:sz w:val="28"/>
        </w:rPr>
      </w:pPr>
      <w:r>
        <w:rPr>
          <w:sz w:val="28"/>
        </w:rPr>
        <w:t>In this the lines 40, 41 and 42 were edited to change their topics to the ones which we are using as above. &lt;remap “ ”/&gt; function allows us to change the topics or to be more precise map them from one topics to another without the requirement of change of topic name entirely.</w:t>
      </w:r>
    </w:p>
    <w:p w:rsidR="005C4F9C" w:rsidRDefault="005C4F9C" w:rsidP="005C4F9C">
      <w:pPr>
        <w:pStyle w:val="Heading3"/>
      </w:pPr>
      <w:r>
        <w:t xml:space="preserve">Changing the topics in .cpp file </w:t>
      </w:r>
    </w:p>
    <w:p w:rsidR="005C4F9C" w:rsidRDefault="005C4F9C" w:rsidP="005C4F9C"/>
    <w:p w:rsidR="005C4F9C" w:rsidRDefault="005C4F9C" w:rsidP="005C4F9C">
      <w:pPr>
        <w:rPr>
          <w:sz w:val="28"/>
        </w:rPr>
      </w:pPr>
      <w:r w:rsidRPr="001B6955">
        <w:rPr>
          <w:sz w:val="28"/>
        </w:rPr>
        <w:lastRenderedPageBreak/>
        <w:t>This is what we have done currently as we use the navsat transform node so we change the topics name directly. Also we don’t use a launch file so there is no way w</w:t>
      </w:r>
      <w:r w:rsidR="001B6955">
        <w:rPr>
          <w:sz w:val="28"/>
        </w:rPr>
        <w:t>e can remap the topic names. So</w:t>
      </w:r>
      <w:r w:rsidRPr="001B6955">
        <w:rPr>
          <w:sz w:val="28"/>
        </w:rPr>
        <w:t xml:space="preserve"> having no other choice we do it as </w:t>
      </w:r>
      <w:r w:rsidR="001B6955">
        <w:rPr>
          <w:sz w:val="28"/>
        </w:rPr>
        <w:t>–</w:t>
      </w:r>
      <w:r w:rsidRPr="001B6955">
        <w:rPr>
          <w:sz w:val="28"/>
        </w:rPr>
        <w:t xml:space="preserve"> </w:t>
      </w:r>
    </w:p>
    <w:p w:rsidR="001B6955" w:rsidRDefault="001B6955" w:rsidP="005C4F9C">
      <w:pPr>
        <w:rPr>
          <w:sz w:val="28"/>
        </w:rPr>
      </w:pPr>
      <w:r>
        <w:rPr>
          <w:sz w:val="28"/>
        </w:rPr>
        <w:t xml:space="preserve">We go to the src folder of the robot localization package – </w:t>
      </w:r>
    </w:p>
    <w:p w:rsidR="001B6955" w:rsidRDefault="001B6955" w:rsidP="005C4F9C">
      <w:pPr>
        <w:rPr>
          <w:sz w:val="28"/>
        </w:rPr>
      </w:pPr>
      <w:r>
        <w:rPr>
          <w:noProof/>
          <w:sz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2947035</wp:posOffset>
                </wp:positionH>
                <wp:positionV relativeFrom="paragraph">
                  <wp:posOffset>469704</wp:posOffset>
                </wp:positionV>
                <wp:extent cx="154745" cy="225083"/>
                <wp:effectExtent l="19050" t="19050" r="17145" b="22860"/>
                <wp:wrapNone/>
                <wp:docPr id="19" name="Up Arrow 19"/>
                <wp:cNvGraphicFramePr/>
                <a:graphic xmlns:a="http://schemas.openxmlformats.org/drawingml/2006/main">
                  <a:graphicData uri="http://schemas.microsoft.com/office/word/2010/wordprocessingShape">
                    <wps:wsp>
                      <wps:cNvSpPr/>
                      <wps:spPr>
                        <a:xfrm>
                          <a:off x="0" y="0"/>
                          <a:ext cx="154745" cy="225083"/>
                        </a:xfrm>
                        <a:prstGeom prst="upArrow">
                          <a:avLst/>
                        </a:prstGeom>
                        <a:solidFill>
                          <a:srgbClr val="FF0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113BE1" id="Up Arrow 19" o:spid="_x0000_s1026" type="#_x0000_t68" style="position:absolute;margin-left:232.05pt;margin-top:37pt;width:12.2pt;height:17.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" adj="7425" fillcolor="red" strokecolor="#002060" strokeweight="1pt"/>
            </w:pict>
          </mc:Fallback>
        </mc:AlternateContent>
      </w:r>
      <w:r w:rsidR="004D4DCB">
        <w:rPr>
          <w:sz w:val="28"/>
        </w:rPr>
        <w:pict>
          <v:shape id="_x0000_i1031" type="#_x0000_t75" style="width:467.3pt;height:60.45pt">
            <v:imagedata r:id="rId21" o:title="rloc-2(cropped)"/>
          </v:shape>
        </w:pict>
      </w:r>
    </w:p>
    <w:p w:rsidR="001B6955" w:rsidRDefault="001B6955" w:rsidP="005C4F9C">
      <w:pPr>
        <w:rPr>
          <w:sz w:val="28"/>
        </w:rPr>
      </w:pPr>
      <w:r>
        <w:rPr>
          <w:sz w:val="28"/>
        </w:rPr>
        <w:t>And once we enter the src directory we have many .cpp files , we need to edit navsat_transform_node.cpp as this contains the subscriber node</w:t>
      </w:r>
    </w:p>
    <w:p w:rsidR="001B6955" w:rsidRDefault="001B6955" w:rsidP="005C4F9C">
      <w:pPr>
        <w:rPr>
          <w:sz w:val="28"/>
        </w:rPr>
      </w:pPr>
      <w:r>
        <w:rPr>
          <w:noProof/>
          <w:sz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3467539</wp:posOffset>
                </wp:positionH>
                <wp:positionV relativeFrom="paragraph">
                  <wp:posOffset>480060</wp:posOffset>
                </wp:positionV>
                <wp:extent cx="154305" cy="274320"/>
                <wp:effectExtent l="19050" t="19050" r="17145" b="11430"/>
                <wp:wrapNone/>
                <wp:docPr id="20" name="Up Arrow 20"/>
                <wp:cNvGraphicFramePr/>
                <a:graphic xmlns:a="http://schemas.openxmlformats.org/drawingml/2006/main">
                  <a:graphicData uri="http://schemas.microsoft.com/office/word/2010/wordprocessingShape">
                    <wps:wsp>
                      <wps:cNvSpPr/>
                      <wps:spPr>
                        <a:xfrm>
                          <a:off x="0" y="0"/>
                          <a:ext cx="154305" cy="274320"/>
                        </a:xfrm>
                        <a:prstGeom prst="upArrow">
                          <a:avLst/>
                        </a:prstGeom>
                        <a:solidFill>
                          <a:srgbClr val="FF0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32E4EE" id="Up Arrow 20" o:spid="_x0000_s1026" type="#_x0000_t68" style="position:absolute;margin-left:273.05pt;margin-top:37.8pt;width:12.15pt;height:21.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" adj="6075" fillcolor="red" strokecolor="#002060" strokeweight="1pt"/>
            </w:pict>
          </mc:Fallback>
        </mc:AlternateContent>
      </w:r>
      <w:r w:rsidR="004D4DCB">
        <w:rPr>
          <w:sz w:val="28"/>
        </w:rPr>
        <w:pict>
          <v:shape id="_x0000_i1032" type="#_x0000_t75" style="width:467.3pt;height:70.65pt">
            <v:imagedata r:id="rId22" o:title="copy"/>
          </v:shape>
        </w:pict>
      </w:r>
    </w:p>
    <w:p w:rsidR="0071775C" w:rsidRDefault="0071775C" w:rsidP="005C4F9C">
      <w:pPr>
        <w:rPr>
          <w:sz w:val="28"/>
        </w:rPr>
      </w:pPr>
      <w:r>
        <w:rPr>
          <w:sz w:val="28"/>
        </w:rPr>
        <w:t xml:space="preserve">Open it with any text editor and edit the following </w:t>
      </w:r>
    </w:p>
    <w:p w:rsidR="001B6955" w:rsidRPr="001B6955" w:rsidRDefault="0071775C" w:rsidP="005C4F9C">
      <w:pPr>
        <w:rPr>
          <w:sz w:val="28"/>
        </w:rPr>
      </w:pPr>
      <w:r>
        <w:rPr>
          <w:noProof/>
          <w:sz w:val="28"/>
          <w:lang w:val="en-IN" w:eastAsia="en-IN"/>
        </w:rPr>
        <mc:AlternateContent>
          <mc:Choice Requires="wps">
            <w:drawing>
              <wp:anchor distT="0" distB="0" distL="114300" distR="114300" simplePos="0" relativeHeight="251680768" behindDoc="0" locked="0" layoutInCell="1" allowOverlap="1" wp14:anchorId="603AC024" wp14:editId="48E9FF37">
                <wp:simplePos x="0" y="0"/>
                <wp:positionH relativeFrom="column">
                  <wp:posOffset>299280</wp:posOffset>
                </wp:positionH>
                <wp:positionV relativeFrom="paragraph">
                  <wp:posOffset>775677</wp:posOffset>
                </wp:positionV>
                <wp:extent cx="189914" cy="84406"/>
                <wp:effectExtent l="0" t="19050" r="38735" b="30480"/>
                <wp:wrapNone/>
                <wp:docPr id="23" name="Right Arrow 23"/>
                <wp:cNvGraphicFramePr/>
                <a:graphic xmlns:a="http://schemas.openxmlformats.org/drawingml/2006/main">
                  <a:graphicData uri="http://schemas.microsoft.com/office/word/2010/wordprocessingShape">
                    <wps:wsp>
                      <wps:cNvSpPr/>
                      <wps:spPr>
                        <a:xfrm>
                          <a:off x="0" y="0"/>
                          <a:ext cx="189914" cy="84406"/>
                        </a:xfrm>
                        <a:prstGeom prst="rightArrow">
                          <a:avLst/>
                        </a:prstGeom>
                        <a:solidFill>
                          <a:srgbClr val="FF0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BCEDF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3.55pt;margin-top:61.1pt;width:14.95pt;height:6.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" adj="16800" fillcolor="red" strokecolor="#002060" strokeweight="1pt"/>
            </w:pict>
          </mc:Fallback>
        </mc:AlternateContent>
      </w:r>
      <w:r>
        <w:rPr>
          <w:noProof/>
          <w:sz w:val="28"/>
          <w:lang w:val="en-IN" w:eastAsia="en-IN"/>
        </w:rPr>
        <mc:AlternateContent>
          <mc:Choice Requires="wps">
            <w:drawing>
              <wp:anchor distT="0" distB="0" distL="114300" distR="114300" simplePos="0" relativeHeight="251678720" behindDoc="0" locked="0" layoutInCell="1" allowOverlap="1" wp14:anchorId="45849430" wp14:editId="0A35DDD1">
                <wp:simplePos x="0" y="0"/>
                <wp:positionH relativeFrom="column">
                  <wp:posOffset>299280</wp:posOffset>
                </wp:positionH>
                <wp:positionV relativeFrom="paragraph">
                  <wp:posOffset>142631</wp:posOffset>
                </wp:positionV>
                <wp:extent cx="189914" cy="84406"/>
                <wp:effectExtent l="0" t="19050" r="38735" b="30480"/>
                <wp:wrapNone/>
                <wp:docPr id="22" name="Right Arrow 22"/>
                <wp:cNvGraphicFramePr/>
                <a:graphic xmlns:a="http://schemas.openxmlformats.org/drawingml/2006/main">
                  <a:graphicData uri="http://schemas.microsoft.com/office/word/2010/wordprocessingShape">
                    <wps:wsp>
                      <wps:cNvSpPr/>
                      <wps:spPr>
                        <a:xfrm>
                          <a:off x="0" y="0"/>
                          <a:ext cx="189914" cy="84406"/>
                        </a:xfrm>
                        <a:prstGeom prst="rightArrow">
                          <a:avLst/>
                        </a:prstGeom>
                        <a:solidFill>
                          <a:srgbClr val="FF0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E18C1F" id="Right Arrow 22" o:spid="_x0000_s1026" type="#_x0000_t13" style="position:absolute;margin-left:23.55pt;margin-top:11.25pt;width:14.95pt;height:6.6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" adj="16800" fillcolor="red" strokecolor="#002060" strokeweight="1pt"/>
            </w:pict>
          </mc:Fallback>
        </mc:AlternateContent>
      </w:r>
      <w:r>
        <w:rPr>
          <w:noProof/>
          <w:sz w:val="28"/>
          <w:lang w:val="en-IN" w:eastAsia="en-IN"/>
        </w:rPr>
        <mc:AlternateContent>
          <mc:Choice Requires="wps">
            <w:drawing>
              <wp:anchor distT="0" distB="0" distL="114300" distR="114300" simplePos="0" relativeHeight="251676672" behindDoc="0" locked="0" layoutInCell="1" allowOverlap="1" wp14:anchorId="582FD9F2" wp14:editId="3EC90F00">
                <wp:simplePos x="0" y="0"/>
                <wp:positionH relativeFrom="column">
                  <wp:posOffset>302212</wp:posOffset>
                </wp:positionH>
                <wp:positionV relativeFrom="paragraph">
                  <wp:posOffset>25400</wp:posOffset>
                </wp:positionV>
                <wp:extent cx="189914" cy="84406"/>
                <wp:effectExtent l="0" t="19050" r="38735" b="30480"/>
                <wp:wrapNone/>
                <wp:docPr id="21" name="Right Arrow 21"/>
                <wp:cNvGraphicFramePr/>
                <a:graphic xmlns:a="http://schemas.openxmlformats.org/drawingml/2006/main">
                  <a:graphicData uri="http://schemas.microsoft.com/office/word/2010/wordprocessingShape">
                    <wps:wsp>
                      <wps:cNvSpPr/>
                      <wps:spPr>
                        <a:xfrm>
                          <a:off x="0" y="0"/>
                          <a:ext cx="189914" cy="84406"/>
                        </a:xfrm>
                        <a:prstGeom prst="rightArrow">
                          <a:avLst/>
                        </a:prstGeom>
                        <a:solidFill>
                          <a:srgbClr val="FF0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74FD73" id="Right Arrow 21" o:spid="_x0000_s1026" type="#_x0000_t13" style="position:absolute;margin-left:23.8pt;margin-top:2pt;width:14.95pt;height:6.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" adj="16800" fillcolor="red" strokecolor="#002060" strokeweight="1pt"/>
            </w:pict>
          </mc:Fallback>
        </mc:AlternateContent>
      </w:r>
      <w:r w:rsidR="004D4DCB">
        <w:rPr>
          <w:sz w:val="28"/>
        </w:rPr>
        <w:pict>
          <v:shape id="_x0000_i1033" type="#_x0000_t75" style="width:467.3pt;height:79.45pt">
            <v:imagedata r:id="rId23" o:title="Screenshot from 2018-07-03 19-10-43"/>
          </v:shape>
        </w:pict>
      </w:r>
    </w:p>
    <w:p w:rsidR="005C4F9C" w:rsidRDefault="001B6955" w:rsidP="002E7E95">
      <w:pPr>
        <w:rPr>
          <w:sz w:val="28"/>
        </w:rPr>
      </w:pPr>
      <w:r>
        <w:rPr>
          <w:sz w:val="28"/>
        </w:rPr>
        <w:t xml:space="preserve">In this lines 165,166 and 172’s topics have been modified to the </w:t>
      </w:r>
      <w:r w:rsidR="0071775C">
        <w:rPr>
          <w:sz w:val="28"/>
        </w:rPr>
        <w:t>ones which we are using as shown above.</w:t>
      </w:r>
    </w:p>
    <w:p w:rsidR="0071775C" w:rsidRDefault="0071775C" w:rsidP="002E7E95">
      <w:pPr>
        <w:rPr>
          <w:sz w:val="28"/>
        </w:rPr>
      </w:pPr>
      <w:r>
        <w:rPr>
          <w:sz w:val="28"/>
        </w:rPr>
        <w:t>Once changing these we have successfully completed the topics part but we are note done with the setup just yet, we still have the frameand transform parts to take care of.</w:t>
      </w:r>
    </w:p>
    <w:p w:rsidR="00E7069C" w:rsidRDefault="00E7069C" w:rsidP="002E7E95">
      <w:pPr>
        <w:rPr>
          <w:sz w:val="28"/>
        </w:rPr>
      </w:pPr>
    </w:p>
    <w:p w:rsidR="0071775C" w:rsidRDefault="0071775C" w:rsidP="0071775C">
      <w:pPr>
        <w:pStyle w:val="Heading3"/>
      </w:pPr>
      <w:r>
        <w:t xml:space="preserve">Frame id and transforms – </w:t>
      </w:r>
    </w:p>
    <w:p w:rsidR="0071775C" w:rsidRDefault="0071775C" w:rsidP="0071775C">
      <w:pPr>
        <w:rPr>
          <w:sz w:val="28"/>
        </w:rPr>
      </w:pPr>
    </w:p>
    <w:p w:rsidR="00E7069C" w:rsidRDefault="00E7069C" w:rsidP="0071775C">
      <w:pPr>
        <w:rPr>
          <w:sz w:val="28"/>
        </w:rPr>
      </w:pPr>
      <w:r>
        <w:rPr>
          <w:sz w:val="28"/>
        </w:rPr>
        <w:t xml:space="preserve">Frame id is the current frame in which the sensor is obtaining the data or the frame in which we are viewing the data. We have 4 frames basically </w:t>
      </w:r>
    </w:p>
    <w:p w:rsidR="00E7069C" w:rsidRDefault="00E7069C" w:rsidP="00E7069C">
      <w:pPr>
        <w:pStyle w:val="ListParagraph"/>
        <w:numPr>
          <w:ilvl w:val="0"/>
          <w:numId w:val="22"/>
        </w:numPr>
        <w:rPr>
          <w:sz w:val="28"/>
        </w:rPr>
      </w:pPr>
      <w:r>
        <w:rPr>
          <w:sz w:val="28"/>
        </w:rPr>
        <w:t>Map frame</w:t>
      </w:r>
    </w:p>
    <w:p w:rsidR="00E7069C" w:rsidRDefault="00E7069C" w:rsidP="00E7069C">
      <w:pPr>
        <w:pStyle w:val="ListParagraph"/>
        <w:numPr>
          <w:ilvl w:val="0"/>
          <w:numId w:val="22"/>
        </w:numPr>
        <w:rPr>
          <w:sz w:val="28"/>
        </w:rPr>
      </w:pPr>
      <w:r>
        <w:rPr>
          <w:sz w:val="28"/>
        </w:rPr>
        <w:t>Odom frame</w:t>
      </w:r>
    </w:p>
    <w:p w:rsidR="00E7069C" w:rsidRDefault="00E7069C" w:rsidP="00E7069C">
      <w:pPr>
        <w:pStyle w:val="ListParagraph"/>
        <w:numPr>
          <w:ilvl w:val="0"/>
          <w:numId w:val="22"/>
        </w:numPr>
        <w:rPr>
          <w:sz w:val="28"/>
        </w:rPr>
      </w:pPr>
      <w:r>
        <w:rPr>
          <w:sz w:val="28"/>
        </w:rPr>
        <w:lastRenderedPageBreak/>
        <w:t>Base_link frame</w:t>
      </w:r>
    </w:p>
    <w:p w:rsidR="00E7069C" w:rsidRDefault="00E7069C" w:rsidP="00E7069C">
      <w:pPr>
        <w:pStyle w:val="ListParagraph"/>
        <w:numPr>
          <w:ilvl w:val="0"/>
          <w:numId w:val="22"/>
        </w:numPr>
        <w:rPr>
          <w:sz w:val="28"/>
        </w:rPr>
      </w:pPr>
      <w:r>
        <w:rPr>
          <w:sz w:val="28"/>
        </w:rPr>
        <w:t>Sensor_link frame</w:t>
      </w:r>
    </w:p>
    <w:p w:rsidR="00E7069C" w:rsidRDefault="00E7069C" w:rsidP="00E7069C">
      <w:pPr>
        <w:rPr>
          <w:sz w:val="28"/>
        </w:rPr>
      </w:pPr>
    </w:p>
    <w:p w:rsidR="00E7069C" w:rsidRDefault="00E7069C" w:rsidP="00E7069C">
      <w:pPr>
        <w:rPr>
          <w:sz w:val="28"/>
        </w:rPr>
      </w:pPr>
      <w:r>
        <w:rPr>
          <w:sz w:val="28"/>
        </w:rPr>
        <w:t>Now mostly map frame is the same frame as odom frame as the frame in which we view the map will be the odom frame</w:t>
      </w:r>
      <w:r w:rsidR="003E5390">
        <w:rPr>
          <w:sz w:val="28"/>
        </w:rPr>
        <w:t>.</w:t>
      </w:r>
    </w:p>
    <w:p w:rsidR="003E5390" w:rsidRDefault="003E5390" w:rsidP="00E7069C">
      <w:pPr>
        <w:rPr>
          <w:sz w:val="28"/>
        </w:rPr>
      </w:pPr>
      <w:r>
        <w:rPr>
          <w:noProof/>
          <w:sz w:val="28"/>
          <w:lang w:val="en-IN" w:eastAsia="en-IN"/>
        </w:rPr>
        <w:drawing>
          <wp:inline distT="0" distB="0" distL="0" distR="0">
            <wp:extent cx="5936615" cy="1259205"/>
            <wp:effectExtent l="0" t="0" r="6985" b="0"/>
            <wp:docPr id="24" name="Picture 24" descr="C:\Users\RK Carbon\Documents\Arduino\simple_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K Carbon\Documents\Arduino\simple_rob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259205"/>
                    </a:xfrm>
                    <a:prstGeom prst="rect">
                      <a:avLst/>
                    </a:prstGeom>
                    <a:noFill/>
                    <a:ln>
                      <a:noFill/>
                    </a:ln>
                  </pic:spPr>
                </pic:pic>
              </a:graphicData>
            </a:graphic>
          </wp:inline>
        </w:drawing>
      </w:r>
    </w:p>
    <w:p w:rsidR="003E5390" w:rsidRDefault="003E5390" w:rsidP="00E7069C">
      <w:pPr>
        <w:rPr>
          <w:sz w:val="28"/>
        </w:rPr>
      </w:pPr>
    </w:p>
    <w:p w:rsidR="003E5390" w:rsidRDefault="003E5390" w:rsidP="00E7069C">
      <w:pPr>
        <w:rPr>
          <w:sz w:val="28"/>
        </w:rPr>
      </w:pPr>
      <w:r>
        <w:rPr>
          <w:sz w:val="28"/>
        </w:rPr>
        <w:t>Similar to the example instead of base_laser we have sensor_link</w:t>
      </w:r>
    </w:p>
    <w:p w:rsidR="003E5390" w:rsidRDefault="003E5390" w:rsidP="003E5390">
      <w:pPr>
        <w:jc w:val="center"/>
        <w:rPr>
          <w:sz w:val="28"/>
        </w:rPr>
      </w:pPr>
      <w:r>
        <w:rPr>
          <w:noProof/>
          <w:sz w:val="28"/>
          <w:lang w:val="en-IN" w:eastAsia="en-IN"/>
        </w:rPr>
        <w:drawing>
          <wp:inline distT="0" distB="0" distL="0" distR="0">
            <wp:extent cx="4220210" cy="2461895"/>
            <wp:effectExtent l="0" t="0" r="8890" b="0"/>
            <wp:docPr id="25" name="Picture 25" descr="C:\Users\RK Carbon\Documents\Arduino\coordsystems_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K Carbon\Documents\Arduino\coordsystems_im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0210" cy="2461895"/>
                    </a:xfrm>
                    <a:prstGeom prst="rect">
                      <a:avLst/>
                    </a:prstGeom>
                    <a:noFill/>
                    <a:ln>
                      <a:noFill/>
                    </a:ln>
                  </pic:spPr>
                </pic:pic>
              </a:graphicData>
            </a:graphic>
          </wp:inline>
        </w:drawing>
      </w:r>
    </w:p>
    <w:p w:rsidR="003E5390" w:rsidRDefault="003E5390" w:rsidP="003E5390">
      <w:pPr>
        <w:rPr>
          <w:sz w:val="28"/>
        </w:rPr>
      </w:pPr>
      <w:r>
        <w:rPr>
          <w:sz w:val="28"/>
        </w:rPr>
        <w:t xml:space="preserve">As the image shown here map and odom frame are the same so they are co-incidental and we directly map it to base_link without the use of base_foot print so to do this I had to write a separate code and it is given below – </w:t>
      </w:r>
    </w:p>
    <w:p w:rsidR="003E5390" w:rsidRDefault="003E5390" w:rsidP="003E5390">
      <w:pPr>
        <w:rPr>
          <w:sz w:val="28"/>
        </w:rPr>
      </w:pPr>
      <w:r>
        <w:rPr>
          <w:sz w:val="28"/>
        </w:rPr>
        <w:t>ROBOT_SETUP_TF</w:t>
      </w:r>
    </w:p>
    <w:p w:rsidR="003E5390" w:rsidRDefault="003E5390" w:rsidP="003E5390">
      <w:pPr>
        <w:rPr>
          <w:sz w:val="28"/>
        </w:rPr>
      </w:pPr>
      <w:r>
        <w:rPr>
          <w:noProof/>
          <w:sz w:val="28"/>
          <w:lang w:val="en-IN" w:eastAsia="en-IN"/>
        </w:rPr>
        <w:lastRenderedPageBreak/>
        <mc:AlternateContent>
          <mc:Choice Requires="wps">
            <w:drawing>
              <wp:anchor distT="0" distB="0" distL="114300" distR="114300" simplePos="0" relativeHeight="251681792" behindDoc="0" locked="0" layoutInCell="1" allowOverlap="1">
                <wp:simplePos x="0" y="0"/>
                <wp:positionH relativeFrom="column">
                  <wp:posOffset>3720905</wp:posOffset>
                </wp:positionH>
                <wp:positionV relativeFrom="paragraph">
                  <wp:posOffset>759655</wp:posOffset>
                </wp:positionV>
                <wp:extent cx="196947" cy="400930"/>
                <wp:effectExtent l="19050" t="19050" r="31750" b="18415"/>
                <wp:wrapNone/>
                <wp:docPr id="26" name="Up Arrow 26"/>
                <wp:cNvGraphicFramePr/>
                <a:graphic xmlns:a="http://schemas.openxmlformats.org/drawingml/2006/main">
                  <a:graphicData uri="http://schemas.microsoft.com/office/word/2010/wordprocessingShape">
                    <wps:wsp>
                      <wps:cNvSpPr/>
                      <wps:spPr>
                        <a:xfrm>
                          <a:off x="0" y="0"/>
                          <a:ext cx="196947" cy="400930"/>
                        </a:xfrm>
                        <a:prstGeom prst="upArrow">
                          <a:avLst/>
                        </a:prstGeom>
                        <a:solidFill>
                          <a:srgbClr val="FF000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00BC1C" id="Up Arrow 26" o:spid="_x0000_s1026" type="#_x0000_t68" style="position:absolute;margin-left:293pt;margin-top:59.8pt;width:15.5pt;height:31.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" adj="5305" fillcolor="red" strokecolor="#002060" strokeweight="1pt"/>
            </w:pict>
          </mc:Fallback>
        </mc:AlternateContent>
      </w:r>
      <w:r w:rsidR="004D4DCB">
        <w:rPr>
          <w:sz w:val="28"/>
        </w:rPr>
        <w:pict>
          <v:shape id="_x0000_i1034" type="#_x0000_t75" style="width:467.3pt;height:91.7pt">
            <v:imagedata r:id="rId26" o:title="catkin_es_src- 1"/>
          </v:shape>
        </w:pict>
      </w:r>
    </w:p>
    <w:p w:rsidR="003E5390" w:rsidRPr="00E7069C" w:rsidRDefault="003E5390" w:rsidP="00E7069C">
      <w:pPr>
        <w:rPr>
          <w:sz w:val="28"/>
        </w:rPr>
      </w:pPr>
    </w:p>
    <w:p w:rsidR="00E7069C" w:rsidRDefault="003E5390" w:rsidP="0071775C">
      <w:pPr>
        <w:rPr>
          <w:sz w:val="28"/>
        </w:rPr>
      </w:pPr>
      <w:r>
        <w:rPr>
          <w:sz w:val="28"/>
        </w:rPr>
        <w:t xml:space="preserve">In the src folder of robot_Setup_tf there is a single code which is – </w:t>
      </w:r>
    </w:p>
    <w:p w:rsidR="003E5390" w:rsidRDefault="003E5390" w:rsidP="0071775C">
      <w:pPr>
        <w:rPr>
          <w:sz w:val="28"/>
        </w:rPr>
      </w:pPr>
      <w:r>
        <w:rPr>
          <w:sz w:val="28"/>
        </w:rPr>
        <w:t>// code of robot setuptf</w:t>
      </w:r>
    </w:p>
    <w:p w:rsidR="003E5390" w:rsidRDefault="003E5390" w:rsidP="0071775C">
      <w:pPr>
        <w:rPr>
          <w:sz w:val="28"/>
        </w:rPr>
      </w:pPr>
      <w:r>
        <w:rPr>
          <w:sz w:val="28"/>
        </w:rPr>
        <w:t>Once the setup is done accordingly we can run the robot_localization package while simultaneously running the node in the robot_setup_tf package.</w:t>
      </w:r>
    </w:p>
    <w:p w:rsidR="003E5390" w:rsidRDefault="005D7F0C" w:rsidP="0071775C">
      <w:pPr>
        <w:rPr>
          <w:sz w:val="28"/>
        </w:rPr>
      </w:pPr>
      <w:r>
        <w:rPr>
          <w:sz w:val="28"/>
        </w:rPr>
        <w:t xml:space="preserve">The code to run the packages are as follows – </w:t>
      </w:r>
    </w:p>
    <w:p w:rsidR="005D7F0C" w:rsidRPr="005D7F0C" w:rsidRDefault="005D7F0C" w:rsidP="005D7F0C">
      <w:pPr>
        <w:rPr>
          <w:sz w:val="28"/>
        </w:rPr>
      </w:pPr>
    </w:p>
    <w:p w:rsidR="00E7069C" w:rsidRDefault="00881BB8" w:rsidP="00881BB8">
      <w:pPr>
        <w:tabs>
          <w:tab w:val="left" w:pos="1850"/>
        </w:tabs>
        <w:rPr>
          <w:sz w:val="28"/>
        </w:rPr>
      </w:pPr>
      <w:r>
        <w:rPr>
          <w:sz w:val="28"/>
        </w:rPr>
        <w:tab/>
      </w:r>
    </w:p>
    <w:p w:rsidR="00E7069C" w:rsidRPr="00E7069C" w:rsidRDefault="00E7069C" w:rsidP="00E7069C">
      <w:pPr>
        <w:tabs>
          <w:tab w:val="left" w:pos="5472"/>
        </w:tabs>
        <w:rPr>
          <w:sz w:val="28"/>
        </w:rPr>
      </w:pPr>
      <w:r>
        <w:rPr>
          <w:sz w:val="28"/>
        </w:rPr>
        <w:tab/>
      </w:r>
    </w:p>
    <w:sectPr w:rsidR="00E7069C" w:rsidRPr="00E7069C" w:rsidSect="007E2E53">
      <w:headerReference w:type="even"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5A4B" w:rsidRDefault="00595A4B">
      <w:pPr>
        <w:spacing w:after="0" w:line="240" w:lineRule="auto"/>
      </w:pPr>
      <w:r>
        <w:separator/>
      </w:r>
    </w:p>
  </w:endnote>
  <w:endnote w:type="continuationSeparator" w:id="0">
    <w:p w:rsidR="00595A4B" w:rsidRDefault="0059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GGothicM">
    <w:charset w:val="80"/>
    <w:family w:val="modern"/>
    <w:pitch w:val="fixed"/>
    <w:sig w:usb0="80000281" w:usb1="28C76CF8" w:usb2="00000010" w:usb3="00000000" w:csb0="0002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HGSoeiPresenceEB">
    <w:altName w:val="MS Mincho"/>
    <w:charset w:val="80"/>
    <w:family w:val="roman"/>
    <w:pitch w:val="fixed"/>
    <w:sig w:usb0="00000000" w:usb1="28C76CF8"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5A4B" w:rsidRDefault="00595A4B">
      <w:pPr>
        <w:spacing w:after="0" w:line="240" w:lineRule="auto"/>
      </w:pPr>
      <w:r>
        <w:separator/>
      </w:r>
    </w:p>
  </w:footnote>
  <w:footnote w:type="continuationSeparator" w:id="0">
    <w:p w:rsidR="00595A4B" w:rsidRDefault="00595A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737743"/>
      <w:docPartObj>
        <w:docPartGallery w:val="Page Numbers (Margins)"/>
        <w:docPartUnique/>
      </w:docPartObj>
    </w:sdtPr>
    <w:sdtEndPr/>
    <w:sdtContent>
      <w:p w:rsidR="001A7A7F" w:rsidRDefault="001A7A7F">
        <w:pPr>
          <w:pStyle w:val="Header"/>
        </w:pPr>
        <w:r>
          <w:rPr>
            <w:noProof/>
            <w:lang w:val="en-IN" w:eastAsia="en-IN"/>
          </w:rPr>
          <mc:AlternateContent>
            <mc:Choice Requires="wps">
              <w:drawing>
                <wp:anchor distT="0" distB="0" distL="114300" distR="114300" simplePos="0" relativeHeight="251659264" behindDoc="0" locked="0" layoutInCell="0" allowOverlap="1" wp14:editId="4E80E3B3">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A7F" w:rsidRDefault="001A7A7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heme="minorBidi"/>
                                  <w:szCs w:val="22"/>
                                </w:rPr>
                                <w:fldChar w:fldCharType="begin"/>
                              </w:r>
                              <w:r>
                                <w:instrText xml:space="preserve"> PAGE    \* MERGEFORMAT </w:instrText>
                              </w:r>
                              <w:r>
                                <w:rPr>
                                  <w:rFonts w:eastAsiaTheme="minorEastAsia" w:cstheme="minorBidi"/>
                                  <w:szCs w:val="22"/>
                                </w:rPr>
                                <w:fldChar w:fldCharType="separate"/>
                              </w:r>
                              <w:r w:rsidR="004D4DCB" w:rsidRPr="004D4DCB">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33"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CbwIII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rsidR="001A7A7F" w:rsidRDefault="001A7A7F">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heme="minorBidi"/>
                            <w:szCs w:val="22"/>
                          </w:rPr>
                          <w:fldChar w:fldCharType="begin"/>
                        </w:r>
                        <w:r>
                          <w:instrText xml:space="preserve"> PAGE    \* MERGEFORMAT </w:instrText>
                        </w:r>
                        <w:r>
                          <w:rPr>
                            <w:rFonts w:eastAsiaTheme="minorEastAsia" w:cstheme="minorBidi"/>
                            <w:szCs w:val="22"/>
                          </w:rPr>
                          <w:fldChar w:fldCharType="separate"/>
                        </w:r>
                        <w:r w:rsidR="004D4DCB" w:rsidRPr="004D4DCB">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9D3511" w:themeColor="accent1" w:themeShade="BF"/>
      </w:rPr>
    </w:lvl>
  </w:abstractNum>
  <w:abstractNum w:abstractNumId="5" w15:restartNumberingAfterBreak="0">
    <w:nsid w:val="151328EA"/>
    <w:multiLevelType w:val="hybridMultilevel"/>
    <w:tmpl w:val="D4FC5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D1C92"/>
    <w:multiLevelType w:val="hybridMultilevel"/>
    <w:tmpl w:val="A27860E4"/>
    <w:lvl w:ilvl="0" w:tplc="534A95B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52ACB"/>
    <w:multiLevelType w:val="hybridMultilevel"/>
    <w:tmpl w:val="773245EE"/>
    <w:lvl w:ilvl="0" w:tplc="0742A88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91DB2"/>
    <w:multiLevelType w:val="hybridMultilevel"/>
    <w:tmpl w:val="E5129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4E66A8"/>
    <w:multiLevelType w:val="hybridMultilevel"/>
    <w:tmpl w:val="4FACF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B541E3"/>
    <w:multiLevelType w:val="hybridMultilevel"/>
    <w:tmpl w:val="CF68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6F794E"/>
    <w:multiLevelType w:val="hybridMultilevel"/>
    <w:tmpl w:val="59F8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985ED3"/>
    <w:multiLevelType w:val="hybridMultilevel"/>
    <w:tmpl w:val="14EE6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052B7D"/>
    <w:multiLevelType w:val="hybridMultilevel"/>
    <w:tmpl w:val="BF280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142332"/>
    <w:multiLevelType w:val="hybridMultilevel"/>
    <w:tmpl w:val="30C0A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DD2E77"/>
    <w:multiLevelType w:val="hybridMultilevel"/>
    <w:tmpl w:val="D05E1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712A7C"/>
    <w:multiLevelType w:val="multilevel"/>
    <w:tmpl w:val="009C9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5269DC"/>
    <w:multiLevelType w:val="hybridMultilevel"/>
    <w:tmpl w:val="F05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9"/>
  </w:num>
  <w:num w:numId="13">
    <w:abstractNumId w:val="15"/>
  </w:num>
  <w:num w:numId="14">
    <w:abstractNumId w:val="16"/>
  </w:num>
  <w:num w:numId="15">
    <w:abstractNumId w:val="17"/>
  </w:num>
  <w:num w:numId="16">
    <w:abstractNumId w:val="7"/>
  </w:num>
  <w:num w:numId="17">
    <w:abstractNumId w:val="6"/>
  </w:num>
  <w:num w:numId="18">
    <w:abstractNumId w:val="13"/>
  </w:num>
  <w:num w:numId="19">
    <w:abstractNumId w:val="14"/>
  </w:num>
  <w:num w:numId="20">
    <w:abstractNumId w:val="11"/>
  </w:num>
  <w:num w:numId="21">
    <w:abstractNumId w:val="8"/>
  </w:num>
  <w:num w:numId="22">
    <w:abstractNumId w:val="12"/>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7CE1"/>
    <w:rsid w:val="000038AB"/>
    <w:rsid w:val="000956B8"/>
    <w:rsid w:val="000F2904"/>
    <w:rsid w:val="000F353C"/>
    <w:rsid w:val="00122CDC"/>
    <w:rsid w:val="00123F2F"/>
    <w:rsid w:val="00187F5E"/>
    <w:rsid w:val="001A7A7F"/>
    <w:rsid w:val="001B6955"/>
    <w:rsid w:val="001C7694"/>
    <w:rsid w:val="001F7CE1"/>
    <w:rsid w:val="002538C1"/>
    <w:rsid w:val="00260500"/>
    <w:rsid w:val="002815FF"/>
    <w:rsid w:val="002A69A7"/>
    <w:rsid w:val="002D0013"/>
    <w:rsid w:val="002E40D0"/>
    <w:rsid w:val="002E7E95"/>
    <w:rsid w:val="002F7947"/>
    <w:rsid w:val="00302A18"/>
    <w:rsid w:val="00326FBC"/>
    <w:rsid w:val="00352955"/>
    <w:rsid w:val="0039717A"/>
    <w:rsid w:val="003A21E5"/>
    <w:rsid w:val="003E5390"/>
    <w:rsid w:val="00400F58"/>
    <w:rsid w:val="00417A85"/>
    <w:rsid w:val="004413B3"/>
    <w:rsid w:val="004B5EE5"/>
    <w:rsid w:val="004C41E3"/>
    <w:rsid w:val="004D4DCB"/>
    <w:rsid w:val="004E35F3"/>
    <w:rsid w:val="004E5BE2"/>
    <w:rsid w:val="004F21CE"/>
    <w:rsid w:val="004F4C21"/>
    <w:rsid w:val="00572A81"/>
    <w:rsid w:val="00580D0C"/>
    <w:rsid w:val="00595A4B"/>
    <w:rsid w:val="005C4F9C"/>
    <w:rsid w:val="005D7F0C"/>
    <w:rsid w:val="006515F5"/>
    <w:rsid w:val="006A7674"/>
    <w:rsid w:val="006B5D9D"/>
    <w:rsid w:val="0071775C"/>
    <w:rsid w:val="00725B8D"/>
    <w:rsid w:val="00732C24"/>
    <w:rsid w:val="007620FA"/>
    <w:rsid w:val="007E2E53"/>
    <w:rsid w:val="0085174F"/>
    <w:rsid w:val="0087473D"/>
    <w:rsid w:val="00881BB8"/>
    <w:rsid w:val="008C7348"/>
    <w:rsid w:val="009130EB"/>
    <w:rsid w:val="0097708D"/>
    <w:rsid w:val="00981EA6"/>
    <w:rsid w:val="009A5B2F"/>
    <w:rsid w:val="009B1D76"/>
    <w:rsid w:val="009D1A92"/>
    <w:rsid w:val="00A12C92"/>
    <w:rsid w:val="00A24478"/>
    <w:rsid w:val="00A30C4A"/>
    <w:rsid w:val="00A64808"/>
    <w:rsid w:val="00A73B8E"/>
    <w:rsid w:val="00AF290B"/>
    <w:rsid w:val="00B83FF6"/>
    <w:rsid w:val="00BB6952"/>
    <w:rsid w:val="00BC358F"/>
    <w:rsid w:val="00BE5823"/>
    <w:rsid w:val="00BF7D60"/>
    <w:rsid w:val="00C35893"/>
    <w:rsid w:val="00C40CDE"/>
    <w:rsid w:val="00C4309C"/>
    <w:rsid w:val="00CB3088"/>
    <w:rsid w:val="00CB7032"/>
    <w:rsid w:val="00DB3E5C"/>
    <w:rsid w:val="00E102CE"/>
    <w:rsid w:val="00E36A04"/>
    <w:rsid w:val="00E569D7"/>
    <w:rsid w:val="00E7069C"/>
    <w:rsid w:val="00E71D68"/>
    <w:rsid w:val="00E82FC9"/>
    <w:rsid w:val="00EE68F6"/>
    <w:rsid w:val="00F87DFF"/>
    <w:rsid w:val="00FA25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060B5"/>
  <w15:docId w15:val="{6FABB8A8-2BE7-4970-AC18-C8D87B7F9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cs="Times New Roman"/>
      <w:color w:val="000000" w:themeColor="text1"/>
      <w:szCs w:val="20"/>
    </w:rPr>
  </w:style>
  <w:style w:type="paragraph" w:styleId="Heading1">
    <w:name w:val="heading 1"/>
    <w:basedOn w:val="Normal"/>
    <w:next w:val="Normal"/>
    <w:link w:val="Heading1Char"/>
    <w:uiPriority w:val="9"/>
    <w:qFormat/>
    <w:pPr>
      <w:spacing w:before="300" w:after="40" w:line="240" w:lineRule="auto"/>
      <w:outlineLvl w:val="0"/>
    </w:pPr>
    <w:rPr>
      <w:rFonts w:asciiTheme="majorHAnsi" w:hAnsiTheme="majorHAnsi"/>
      <w:b/>
      <w:color w:val="9D3511" w:themeColor="accent1" w:themeShade="BF"/>
      <w:spacing w:val="20"/>
      <w:sz w:val="28"/>
      <w:szCs w:val="32"/>
    </w:rPr>
  </w:style>
  <w:style w:type="paragraph" w:styleId="Heading2">
    <w:name w:val="heading 2"/>
    <w:basedOn w:val="Normal"/>
    <w:next w:val="Normal"/>
    <w:link w:val="Heading2Char"/>
    <w:uiPriority w:val="9"/>
    <w:qFormat/>
    <w:pPr>
      <w:spacing w:before="240" w:after="40" w:line="240" w:lineRule="auto"/>
      <w:outlineLvl w:val="1"/>
    </w:pPr>
    <w:rPr>
      <w:rFonts w:asciiTheme="majorHAnsi" w:hAnsiTheme="majorHAnsi"/>
      <w:b/>
      <w:color w:val="9D3511" w:themeColor="accent1" w:themeShade="BF"/>
      <w:spacing w:val="20"/>
      <w:sz w:val="24"/>
      <w:szCs w:val="28"/>
    </w:rPr>
  </w:style>
  <w:style w:type="paragraph" w:styleId="Heading3">
    <w:name w:val="heading 3"/>
    <w:basedOn w:val="Normal"/>
    <w:next w:val="Normal"/>
    <w:link w:val="Heading3Char"/>
    <w:uiPriority w:val="9"/>
    <w:qFormat/>
    <w:pPr>
      <w:spacing w:before="200" w:after="40" w:line="240" w:lineRule="auto"/>
      <w:outlineLvl w:val="2"/>
    </w:pPr>
    <w:rPr>
      <w:rFonts w:asciiTheme="majorHAnsi" w:hAnsiTheme="majorHAnsi"/>
      <w:b/>
      <w:color w:val="D34817" w:themeColor="accent1"/>
      <w:spacing w:val="20"/>
      <w:sz w:val="24"/>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7B6A4D"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7B6A4D"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24733" w:themeColor="accent3" w:themeShade="80"/>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24733" w:themeColor="accent3" w:themeShade="80"/>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D34817"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D34817"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hAnsiTheme="majorHAnsi" w:cs="Times New Roman"/>
      <w:b/>
      <w:color w:val="9D3511" w:themeColor="accent1" w:themeShade="BF"/>
      <w:spacing w:val="20"/>
      <w:sz w:val="28"/>
      <w:szCs w:val="32"/>
    </w:rPr>
  </w:style>
  <w:style w:type="character" w:customStyle="1" w:styleId="Heading2Char">
    <w:name w:val="Heading 2 Char"/>
    <w:basedOn w:val="DefaultParagraphFont"/>
    <w:link w:val="Heading2"/>
    <w:uiPriority w:val="9"/>
    <w:rPr>
      <w:rFonts w:asciiTheme="majorHAnsi" w:hAnsiTheme="majorHAnsi" w:cs="Times New Roman"/>
      <w:b/>
      <w:color w:val="9D3511" w:themeColor="accent1" w:themeShade="BF"/>
      <w:spacing w:val="20"/>
      <w:sz w:val="24"/>
      <w:szCs w:val="28"/>
    </w:rPr>
  </w:style>
  <w:style w:type="character" w:customStyle="1" w:styleId="Heading3Char">
    <w:name w:val="Heading 3 Char"/>
    <w:basedOn w:val="DefaultParagraphFont"/>
    <w:link w:val="Heading3"/>
    <w:uiPriority w:val="9"/>
    <w:rPr>
      <w:rFonts w:asciiTheme="majorHAnsi" w:hAnsiTheme="majorHAnsi" w:cs="Times New Roman"/>
      <w:b/>
      <w:color w:val="D34817" w:themeColor="accent1"/>
      <w:spacing w:val="20"/>
      <w:sz w:val="24"/>
      <w:szCs w:val="24"/>
    </w:rPr>
  </w:style>
  <w:style w:type="paragraph" w:styleId="Title">
    <w:name w:val="Title"/>
    <w:basedOn w:val="Normal"/>
    <w:link w:val="TitleChar"/>
    <w:uiPriority w:val="10"/>
    <w:qFormat/>
    <w:pPr>
      <w:pBdr>
        <w:bottom w:val="single" w:sz="8" w:space="4" w:color="D34817" w:themeColor="accent1"/>
      </w:pBdr>
      <w:spacing w:line="240" w:lineRule="auto"/>
      <w:contextualSpacing/>
      <w:jc w:val="center"/>
    </w:pPr>
    <w:rPr>
      <w:rFonts w:asciiTheme="majorHAnsi" w:hAnsiTheme="majorHAnsi"/>
      <w:b/>
      <w:smallCaps/>
      <w:color w:val="D34817" w:themeColor="accent1"/>
      <w:sz w:val="48"/>
      <w:szCs w:val="48"/>
    </w:rPr>
  </w:style>
  <w:style w:type="character" w:customStyle="1" w:styleId="TitleChar">
    <w:name w:val="Title Char"/>
    <w:basedOn w:val="DefaultParagraphFont"/>
    <w:link w:val="Title"/>
    <w:uiPriority w:val="10"/>
    <w:rPr>
      <w:rFonts w:asciiTheme="majorHAnsi" w:hAnsiTheme="majorHAnsi" w:cs="Times New Roman"/>
      <w:b/>
      <w:smallCaps/>
      <w:color w:val="D34817" w:themeColor="accent1"/>
      <w:sz w:val="48"/>
      <w:szCs w:val="48"/>
    </w:rPr>
  </w:style>
  <w:style w:type="paragraph" w:styleId="Subtitle">
    <w:name w:val="Subtitle"/>
    <w:basedOn w:val="Normal"/>
    <w:link w:val="SubtitleChar"/>
    <w:uiPriority w:val="11"/>
    <w:qFormat/>
    <w:pPr>
      <w:spacing w:after="480" w:line="240" w:lineRule="auto"/>
      <w:jc w:val="center"/>
    </w:pPr>
    <w:rPr>
      <w:rFonts w:asciiTheme="majorHAnsi" w:hAnsiTheme="majorHAnsi" w:cstheme="minorHAnsi"/>
      <w:color w:val="000000"/>
      <w:sz w:val="28"/>
      <w:szCs w:val="24"/>
    </w:rPr>
  </w:style>
  <w:style w:type="character" w:customStyle="1" w:styleId="SubtitleChar">
    <w:name w:val="Subtitle Char"/>
    <w:basedOn w:val="DefaultParagraphFont"/>
    <w:link w:val="Subtitle"/>
    <w:uiPriority w:val="11"/>
    <w:rPr>
      <w:rFonts w:asciiTheme="majorHAnsi" w:hAnsiTheme="majorHAnsi" w:cstheme="minorHAnsi"/>
      <w:sz w:val="28"/>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732117"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7B6A4D"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7B6A4D"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24733" w:themeColor="accent3" w:themeShade="80"/>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24733" w:themeColor="accent3" w:themeShade="80"/>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D34817"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D34817"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9B2D1F" w:themeColor="accent2"/>
      <w:spacing w:val="2"/>
      <w:w w:val="100"/>
      <w:sz w:val="20"/>
      <w:szCs w:val="20"/>
    </w:rPr>
  </w:style>
  <w:style w:type="paragraph" w:styleId="IntenseQuote">
    <w:name w:val="Intense Quote"/>
    <w:basedOn w:val="Normal"/>
    <w:qFormat/>
    <w:pPr>
      <w:pBdr>
        <w:top w:val="single" w:sz="36" w:space="10" w:color="EE8C69" w:themeColor="accent1" w:themeTint="99"/>
        <w:left w:val="single" w:sz="24" w:space="10" w:color="D34817" w:themeColor="accent1"/>
        <w:bottom w:val="single" w:sz="36" w:space="10" w:color="A28E6A" w:themeColor="accent3"/>
        <w:right w:val="single" w:sz="24" w:space="10" w:color="D34817" w:themeColor="accent1"/>
      </w:pBdr>
      <w:shd w:val="clear" w:color="auto" w:fill="D34817" w:themeFill="accent1"/>
      <w:ind w:left="1440" w:right="1440"/>
      <w:jc w:val="center"/>
    </w:pPr>
    <w:rPr>
      <w:rFonts w:asciiTheme="majorHAnsi" w:hAnsiTheme="majorHAnsi"/>
      <w:i/>
      <w:color w:val="FFFFFF" w:themeColor="background1"/>
      <w:sz w:val="32"/>
    </w:rPr>
  </w:style>
  <w:style w:type="character" w:styleId="IntenseReference">
    <w:name w:val="Intense Reference"/>
    <w:basedOn w:val="DefaultParagraphFont"/>
    <w:uiPriority w:val="32"/>
    <w:qFormat/>
    <w:rPr>
      <w:rFonts w:cs="Times New Roman"/>
      <w:b/>
      <w:color w:val="D34817" w:themeColor="accent1"/>
      <w:sz w:val="22"/>
      <w:szCs w:val="20"/>
      <w:u w:val="single"/>
    </w:rPr>
  </w:style>
  <w:style w:type="paragraph" w:styleId="ListBullet">
    <w:name w:val="List Bullet"/>
    <w:basedOn w:val="Normal"/>
    <w:uiPriority w:val="36"/>
    <w:unhideWhenUsed/>
    <w:qFormat/>
    <w:pPr>
      <w:numPr>
        <w:numId w:val="2"/>
      </w:numPr>
      <w:spacing w:after="0"/>
      <w:contextualSpacing/>
    </w:pPr>
  </w:style>
  <w:style w:type="paragraph" w:styleId="ListBullet2">
    <w:name w:val="List Bullet 2"/>
    <w:basedOn w:val="Normal"/>
    <w:uiPriority w:val="36"/>
    <w:unhideWhenUsed/>
    <w:qFormat/>
    <w:pPr>
      <w:numPr>
        <w:numId w:val="4"/>
      </w:numPr>
      <w:spacing w:after="0"/>
    </w:pPr>
  </w:style>
  <w:style w:type="paragraph" w:styleId="ListBullet3">
    <w:name w:val="List Bullet 3"/>
    <w:basedOn w:val="Normal"/>
    <w:uiPriority w:val="36"/>
    <w:unhideWhenUsed/>
    <w:qFormat/>
    <w:pPr>
      <w:numPr>
        <w:numId w:val="6"/>
      </w:numPr>
      <w:spacing w:after="0"/>
    </w:pPr>
  </w:style>
  <w:style w:type="paragraph" w:styleId="ListBullet4">
    <w:name w:val="List Bullet 4"/>
    <w:basedOn w:val="Normal"/>
    <w:uiPriority w:val="36"/>
    <w:unhideWhenUsed/>
    <w:qFormat/>
    <w:pPr>
      <w:numPr>
        <w:numId w:val="8"/>
      </w:numPr>
      <w:spacing w:after="0"/>
    </w:pPr>
  </w:style>
  <w:style w:type="paragraph" w:styleId="ListBullet5">
    <w:name w:val="List Bullet 5"/>
    <w:basedOn w:val="Normal"/>
    <w:uiPriority w:val="36"/>
    <w:unhideWhenUsed/>
    <w:qFormat/>
    <w:pPr>
      <w:numPr>
        <w:numId w:val="10"/>
      </w:numPr>
      <w:spacing w:after="0"/>
    </w:pPr>
  </w:style>
  <w:style w:type="paragraph" w:styleId="NoSpacing">
    <w:name w:val="No Spacing"/>
    <w:basedOn w:val="Normal"/>
    <w:uiPriority w:val="1"/>
    <w:qFormat/>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808080" w:themeColor="background1" w:themeShade="80"/>
      <w:sz w:val="24"/>
    </w:rPr>
  </w:style>
  <w:style w:type="character" w:customStyle="1" w:styleId="QuoteChar">
    <w:name w:val="Quote Char"/>
    <w:basedOn w:val="DefaultParagraphFont"/>
    <w:link w:val="Quote"/>
    <w:uiPriority w:val="29"/>
    <w:rPr>
      <w:rFonts w:cs="Times New Roman"/>
      <w:i/>
      <w:color w:val="808080" w:themeColor="background1" w:themeShade="80"/>
      <w:sz w:val="24"/>
      <w:szCs w:val="20"/>
    </w:rPr>
  </w:style>
  <w:style w:type="character" w:styleId="Strong">
    <w:name w:val="Strong"/>
    <w:uiPriority w:val="22"/>
    <w:qFormat/>
    <w:rPr>
      <w:rFonts w:asciiTheme="minorHAnsi" w:hAnsiTheme="minorHAnsi"/>
      <w:b/>
      <w:color w:val="9B2D1F"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semiHidden/>
    <w:unhideWhenUsed/>
    <w:qFormat/>
    <w:pPr>
      <w:tabs>
        <w:tab w:val="right" w:leader="dot" w:pos="8630"/>
      </w:tabs>
      <w:spacing w:after="40" w:line="240" w:lineRule="auto"/>
    </w:pPr>
    <w:rPr>
      <w:smallCaps/>
      <w:noProof/>
      <w:color w:val="9B2D1F" w:themeColor="accent2"/>
    </w:rPr>
  </w:style>
  <w:style w:type="paragraph" w:styleId="TOC2">
    <w:name w:val="toc 2"/>
    <w:basedOn w:val="Normal"/>
    <w:next w:val="Normal"/>
    <w:autoRedefine/>
    <w:uiPriority w:val="99"/>
    <w:semiHidden/>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paragraph" w:styleId="ListParagraph">
    <w:name w:val="List Paragraph"/>
    <w:basedOn w:val="Normal"/>
    <w:uiPriority w:val="34"/>
    <w:qFormat/>
    <w:rsid w:val="00572A81"/>
    <w:pPr>
      <w:ind w:left="720"/>
      <w:contextualSpacing/>
    </w:pPr>
  </w:style>
  <w:style w:type="paragraph" w:customStyle="1" w:styleId="line891">
    <w:name w:val="line891"/>
    <w:basedOn w:val="Normal"/>
    <w:rsid w:val="0087473D"/>
    <w:pPr>
      <w:spacing w:before="100" w:beforeAutospacing="1" w:after="100" w:afterAutospacing="1" w:line="240" w:lineRule="auto"/>
    </w:pPr>
    <w:rPr>
      <w:rFonts w:ascii="Times New Roman" w:eastAsia="Times New Roman" w:hAnsi="Times New Roman"/>
      <w:color w:val="auto"/>
      <w:sz w:val="24"/>
      <w:szCs w:val="24"/>
    </w:rPr>
  </w:style>
  <w:style w:type="character" w:customStyle="1" w:styleId="member">
    <w:name w:val="member"/>
    <w:basedOn w:val="DefaultParagraphFont"/>
    <w:rsid w:val="00AF290B"/>
  </w:style>
  <w:style w:type="character" w:customStyle="1" w:styleId="mathtextbox">
    <w:name w:val="mathtextbox"/>
    <w:basedOn w:val="DefaultParagraphFont"/>
    <w:rsid w:val="00AF290B"/>
  </w:style>
  <w:style w:type="character" w:customStyle="1" w:styleId="mathtext">
    <w:name w:val="mathtext"/>
    <w:basedOn w:val="DefaultParagraphFont"/>
    <w:rsid w:val="00AF290B"/>
  </w:style>
  <w:style w:type="character" w:customStyle="1" w:styleId="pl-ent">
    <w:name w:val="pl-ent"/>
    <w:basedOn w:val="DefaultParagraphFont"/>
    <w:rsid w:val="007E2E53"/>
  </w:style>
  <w:style w:type="character" w:customStyle="1" w:styleId="pl-c1">
    <w:name w:val="pl-c1"/>
    <w:basedOn w:val="DefaultParagraphFont"/>
    <w:rsid w:val="007E2E53"/>
  </w:style>
  <w:style w:type="character" w:customStyle="1" w:styleId="pl-s">
    <w:name w:val="pl-s"/>
    <w:basedOn w:val="DefaultParagraphFont"/>
    <w:rsid w:val="007E2E53"/>
  </w:style>
  <w:style w:type="character" w:customStyle="1" w:styleId="pl-smi">
    <w:name w:val="pl-smi"/>
    <w:basedOn w:val="DefaultParagraphFont"/>
    <w:rsid w:val="002E7E95"/>
  </w:style>
  <w:style w:type="paragraph" w:styleId="HTMLPreformatted">
    <w:name w:val="HTML Preformatted"/>
    <w:basedOn w:val="Normal"/>
    <w:link w:val="HTMLPreformattedChar"/>
    <w:uiPriority w:val="99"/>
    <w:semiHidden/>
    <w:unhideWhenUsed/>
    <w:rsid w:val="00762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rPr>
  </w:style>
  <w:style w:type="character" w:customStyle="1" w:styleId="HTMLPreformattedChar">
    <w:name w:val="HTML Preformatted Char"/>
    <w:basedOn w:val="DefaultParagraphFont"/>
    <w:link w:val="HTMLPreformatted"/>
    <w:uiPriority w:val="99"/>
    <w:semiHidden/>
    <w:rsid w:val="007620F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620FA"/>
    <w:rPr>
      <w:rFonts w:ascii="Courier New" w:eastAsia="Times New Roman" w:hAnsi="Courier New" w:cs="Courier New"/>
      <w:sz w:val="20"/>
      <w:szCs w:val="20"/>
    </w:rPr>
  </w:style>
  <w:style w:type="character" w:styleId="Hyperlink">
    <w:name w:val="Hyperlink"/>
    <w:basedOn w:val="DefaultParagraphFont"/>
    <w:uiPriority w:val="99"/>
    <w:unhideWhenUsed/>
    <w:rsid w:val="004413B3"/>
    <w:rPr>
      <w:color w:val="CC9900"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7657">
      <w:bodyDiv w:val="1"/>
      <w:marLeft w:val="0"/>
      <w:marRight w:val="0"/>
      <w:marTop w:val="0"/>
      <w:marBottom w:val="0"/>
      <w:divBdr>
        <w:top w:val="none" w:sz="0" w:space="0" w:color="auto"/>
        <w:left w:val="none" w:sz="0" w:space="0" w:color="auto"/>
        <w:bottom w:val="none" w:sz="0" w:space="0" w:color="auto"/>
        <w:right w:val="none" w:sz="0" w:space="0" w:color="auto"/>
      </w:divBdr>
    </w:div>
    <w:div w:id="418253479">
      <w:bodyDiv w:val="1"/>
      <w:marLeft w:val="0"/>
      <w:marRight w:val="0"/>
      <w:marTop w:val="0"/>
      <w:marBottom w:val="0"/>
      <w:divBdr>
        <w:top w:val="none" w:sz="0" w:space="0" w:color="auto"/>
        <w:left w:val="none" w:sz="0" w:space="0" w:color="auto"/>
        <w:bottom w:val="none" w:sz="0" w:space="0" w:color="auto"/>
        <w:right w:val="none" w:sz="0" w:space="0" w:color="auto"/>
      </w:divBdr>
    </w:div>
    <w:div w:id="526218278">
      <w:bodyDiv w:val="1"/>
      <w:marLeft w:val="0"/>
      <w:marRight w:val="0"/>
      <w:marTop w:val="0"/>
      <w:marBottom w:val="0"/>
      <w:divBdr>
        <w:top w:val="none" w:sz="0" w:space="0" w:color="auto"/>
        <w:left w:val="none" w:sz="0" w:space="0" w:color="auto"/>
        <w:bottom w:val="none" w:sz="0" w:space="0" w:color="auto"/>
        <w:right w:val="none" w:sz="0" w:space="0" w:color="auto"/>
      </w:divBdr>
    </w:div>
    <w:div w:id="852188142">
      <w:bodyDiv w:val="1"/>
      <w:marLeft w:val="0"/>
      <w:marRight w:val="0"/>
      <w:marTop w:val="0"/>
      <w:marBottom w:val="0"/>
      <w:divBdr>
        <w:top w:val="none" w:sz="0" w:space="0" w:color="auto"/>
        <w:left w:val="none" w:sz="0" w:space="0" w:color="auto"/>
        <w:bottom w:val="none" w:sz="0" w:space="0" w:color="auto"/>
        <w:right w:val="none" w:sz="0" w:space="0" w:color="auto"/>
      </w:divBdr>
    </w:div>
    <w:div w:id="1029990890">
      <w:bodyDiv w:val="1"/>
      <w:marLeft w:val="0"/>
      <w:marRight w:val="0"/>
      <w:marTop w:val="0"/>
      <w:marBottom w:val="0"/>
      <w:divBdr>
        <w:top w:val="none" w:sz="0" w:space="0" w:color="auto"/>
        <w:left w:val="none" w:sz="0" w:space="0" w:color="auto"/>
        <w:bottom w:val="none" w:sz="0" w:space="0" w:color="auto"/>
        <w:right w:val="none" w:sz="0" w:space="0" w:color="auto"/>
      </w:divBdr>
    </w:div>
    <w:div w:id="1212574635">
      <w:bodyDiv w:val="1"/>
      <w:marLeft w:val="0"/>
      <w:marRight w:val="0"/>
      <w:marTop w:val="0"/>
      <w:marBottom w:val="0"/>
      <w:divBdr>
        <w:top w:val="none" w:sz="0" w:space="0" w:color="auto"/>
        <w:left w:val="none" w:sz="0" w:space="0" w:color="auto"/>
        <w:bottom w:val="none" w:sz="0" w:space="0" w:color="auto"/>
        <w:right w:val="none" w:sz="0" w:space="0" w:color="auto"/>
      </w:divBdr>
    </w:div>
    <w:div w:id="1712270575">
      <w:bodyDiv w:val="1"/>
      <w:marLeft w:val="0"/>
      <w:marRight w:val="0"/>
      <w:marTop w:val="0"/>
      <w:marBottom w:val="0"/>
      <w:divBdr>
        <w:top w:val="none" w:sz="0" w:space="0" w:color="auto"/>
        <w:left w:val="none" w:sz="0" w:space="0" w:color="auto"/>
        <w:bottom w:val="none" w:sz="0" w:space="0" w:color="auto"/>
        <w:right w:val="none" w:sz="0" w:space="0" w:color="auto"/>
      </w:divBdr>
    </w:div>
    <w:div w:id="17473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yperlink" Target="https://en.wikipedia.org/wiki/Quaternion%23Hamilton_product" TargetMode="External"/><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1033\Equity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2018-06-26T00:00:00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C08EE71C-3477-420B-9A16-04FC7FED9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EquityReport.Dotx</Template>
  <TotalTime>1870</TotalTime>
  <Pages>30</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ROS DLIVE SUMMER 2018</vt:lpstr>
    </vt:vector>
  </TitlesOfParts>
  <Company>meCHANICAL DEPARTMENT , IIT DELHI</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 DLIVE SUMMER 2018</dc:title>
  <dc:subject>INTERNSHIP REPORT</dc:subject>
  <dc:creator>Sree Aslesh Penisetty</dc:creator>
  <cp:lastModifiedBy>Penisetty Sree Aslesh (IFIN ATV MC D SW SVE)</cp:lastModifiedBy>
  <cp:revision>50</cp:revision>
  <dcterms:created xsi:type="dcterms:W3CDTF">2018-06-23T20:00:00Z</dcterms:created>
  <dcterms:modified xsi:type="dcterms:W3CDTF">2019-06-11T06:14:00Z</dcterms:modified>
</cp:coreProperties>
</file>